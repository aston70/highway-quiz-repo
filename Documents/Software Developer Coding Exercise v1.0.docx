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2BFC9" w14:textId="77777777" w:rsidR="006818B0" w:rsidRPr="006818B0" w:rsidRDefault="006818B0" w:rsidP="006818B0">
      <w:pPr>
        <w:rPr>
          <w:rFonts w:asciiTheme="minorHAnsi" w:hAnsiTheme="minorHAnsi" w:cstheme="minorHAnsi"/>
          <w:i/>
          <w:iCs/>
          <w:sz w:val="22"/>
          <w:szCs w:val="22"/>
        </w:rPr>
      </w:pPr>
    </w:p>
    <w:p w14:paraId="021D1D16" w14:textId="29C29FA1" w:rsidR="006818B0" w:rsidRDefault="006818B0" w:rsidP="006818B0">
      <w:pPr>
        <w:rPr>
          <w:rFonts w:asciiTheme="minorHAnsi" w:hAnsiTheme="minorHAnsi" w:cstheme="minorHAnsi"/>
          <w:i/>
          <w:iCs/>
          <w:sz w:val="22"/>
          <w:szCs w:val="22"/>
        </w:rPr>
      </w:pPr>
      <w:r w:rsidRPr="006818B0">
        <w:rPr>
          <w:rFonts w:asciiTheme="minorHAnsi" w:hAnsiTheme="minorHAnsi" w:cstheme="minorHAnsi"/>
          <w:i/>
          <w:iCs/>
          <w:sz w:val="22"/>
          <w:szCs w:val="22"/>
        </w:rPr>
        <w:t>Write a web application in either VB or C# .NET that can read a list of questions, present them in a</w:t>
      </w:r>
      <w:r w:rsidR="00AA6EBE">
        <w:rPr>
          <w:rFonts w:asciiTheme="minorHAnsi" w:hAnsiTheme="minorHAnsi" w:cstheme="minorHAnsi"/>
          <w:i/>
          <w:iCs/>
          <w:sz w:val="22"/>
          <w:szCs w:val="22"/>
        </w:rPr>
        <w:t xml:space="preserve">n A, B, C, D-type </w:t>
      </w:r>
      <w:r w:rsidRPr="006818B0">
        <w:rPr>
          <w:rFonts w:asciiTheme="minorHAnsi" w:hAnsiTheme="minorHAnsi" w:cstheme="minorHAnsi"/>
          <w:i/>
          <w:iCs/>
          <w:sz w:val="22"/>
          <w:szCs w:val="22"/>
        </w:rPr>
        <w:t>quiz</w:t>
      </w:r>
      <w:r w:rsidR="00733D35">
        <w:rPr>
          <w:rFonts w:asciiTheme="minorHAnsi" w:hAnsiTheme="minorHAnsi" w:cstheme="minorHAnsi"/>
          <w:i/>
          <w:iCs/>
          <w:sz w:val="22"/>
          <w:szCs w:val="22"/>
        </w:rPr>
        <w:t xml:space="preserve"> format</w:t>
      </w:r>
      <w:r w:rsidRPr="006818B0">
        <w:rPr>
          <w:rFonts w:asciiTheme="minorHAnsi" w:hAnsiTheme="minorHAnsi" w:cstheme="minorHAnsi"/>
          <w:i/>
          <w:iCs/>
          <w:sz w:val="22"/>
          <w:szCs w:val="22"/>
        </w:rPr>
        <w:t>, and store the results</w:t>
      </w:r>
      <w:r w:rsidR="00AA6EBE">
        <w:rPr>
          <w:rFonts w:asciiTheme="minorHAnsi" w:hAnsiTheme="minorHAnsi" w:cstheme="minorHAnsi"/>
          <w:i/>
          <w:iCs/>
          <w:sz w:val="22"/>
          <w:szCs w:val="22"/>
        </w:rPr>
        <w:t xml:space="preserve"> uniquely for each user</w:t>
      </w:r>
      <w:r w:rsidRPr="006818B0">
        <w:rPr>
          <w:rFonts w:asciiTheme="minorHAnsi" w:hAnsiTheme="minorHAnsi" w:cstheme="minorHAnsi"/>
          <w:i/>
          <w:iCs/>
          <w:sz w:val="22"/>
          <w:szCs w:val="22"/>
        </w:rPr>
        <w:t>.</w:t>
      </w:r>
    </w:p>
    <w:p w14:paraId="2F1A8761" w14:textId="27C867DC" w:rsidR="00AA6EBE" w:rsidRDefault="00AA6EBE" w:rsidP="006818B0">
      <w:pPr>
        <w:rPr>
          <w:rFonts w:asciiTheme="minorHAnsi" w:hAnsiTheme="minorHAnsi" w:cstheme="minorHAnsi"/>
          <w:i/>
          <w:iCs/>
          <w:sz w:val="22"/>
          <w:szCs w:val="22"/>
        </w:rPr>
      </w:pPr>
    </w:p>
    <w:p w14:paraId="4E4531AC" w14:textId="477DF328" w:rsidR="00AA6EBE" w:rsidRPr="006818B0" w:rsidRDefault="00AA6EBE" w:rsidP="006818B0">
      <w:pPr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rFonts w:asciiTheme="minorHAnsi" w:hAnsiTheme="minorHAnsi" w:cstheme="minorHAnsi"/>
          <w:i/>
          <w:iCs/>
          <w:sz w:val="22"/>
          <w:szCs w:val="22"/>
        </w:rPr>
        <w:t>We would very much prefer you create a repo in GitHub for this project and share that with us.</w:t>
      </w:r>
    </w:p>
    <w:p w14:paraId="18E242B8" w14:textId="77777777" w:rsidR="006818B0" w:rsidRPr="006818B0" w:rsidRDefault="006818B0" w:rsidP="006818B0">
      <w:pPr>
        <w:rPr>
          <w:rFonts w:asciiTheme="minorHAnsi" w:hAnsiTheme="minorHAnsi" w:cstheme="minorHAnsi"/>
          <w:i/>
          <w:iCs/>
          <w:sz w:val="22"/>
          <w:szCs w:val="22"/>
        </w:rPr>
      </w:pPr>
    </w:p>
    <w:p w14:paraId="4417122F" w14:textId="0CFA0768" w:rsidR="006818B0" w:rsidRPr="006818B0" w:rsidRDefault="004B5F0A" w:rsidP="006818B0">
      <w:pPr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rFonts w:asciiTheme="minorHAnsi" w:hAnsiTheme="minorHAnsi" w:cstheme="minorHAnsi"/>
          <w:i/>
          <w:iCs/>
          <w:sz w:val="22"/>
          <w:szCs w:val="22"/>
        </w:rPr>
        <w:t>R</w:t>
      </w:r>
      <w:r w:rsidR="006818B0" w:rsidRPr="006818B0">
        <w:rPr>
          <w:rFonts w:asciiTheme="minorHAnsi" w:hAnsiTheme="minorHAnsi" w:cstheme="minorHAnsi"/>
          <w:i/>
          <w:iCs/>
          <w:sz w:val="22"/>
          <w:szCs w:val="22"/>
        </w:rPr>
        <w:t>equire</w:t>
      </w:r>
      <w:r w:rsidR="006818B0" w:rsidRPr="006818B0">
        <w:rPr>
          <w:rFonts w:asciiTheme="minorHAnsi" w:hAnsiTheme="minorHAnsi" w:cstheme="minorHAnsi"/>
          <w:i/>
          <w:iCs/>
          <w:sz w:val="22"/>
          <w:szCs w:val="22"/>
        </w:rPr>
        <w:t>ments:</w:t>
      </w:r>
    </w:p>
    <w:p w14:paraId="05CF91CB" w14:textId="002AF26E" w:rsidR="006818B0" w:rsidRPr="00733D35" w:rsidRDefault="004B5F0A" w:rsidP="00DF1F41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rFonts w:asciiTheme="minorHAnsi" w:hAnsiTheme="minorHAnsi" w:cstheme="minorHAnsi"/>
          <w:i/>
          <w:iCs/>
          <w:sz w:val="22"/>
          <w:szCs w:val="22"/>
        </w:rPr>
        <w:t>The site must be</w:t>
      </w:r>
      <w:r w:rsidR="006818B0" w:rsidRPr="00733D35">
        <w:rPr>
          <w:rFonts w:asciiTheme="minorHAnsi" w:hAnsiTheme="minorHAnsi" w:cstheme="minorHAnsi"/>
          <w:i/>
          <w:iCs/>
          <w:sz w:val="22"/>
          <w:szCs w:val="22"/>
        </w:rPr>
        <w:t xml:space="preserve"> responsive and render appropriately for desktop and mobile devices alike</w:t>
      </w:r>
    </w:p>
    <w:p w14:paraId="34BD46E4" w14:textId="1745783E" w:rsidR="004B5F0A" w:rsidRDefault="004B5F0A" w:rsidP="00DF1F41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rFonts w:asciiTheme="minorHAnsi" w:hAnsiTheme="minorHAnsi" w:cstheme="minorHAnsi"/>
          <w:i/>
          <w:iCs/>
          <w:sz w:val="22"/>
          <w:szCs w:val="22"/>
        </w:rPr>
        <w:t>Randomly select only 10 questions from the pool</w:t>
      </w:r>
    </w:p>
    <w:p w14:paraId="67724CF4" w14:textId="79330114" w:rsidR="006818B0" w:rsidRPr="00733D35" w:rsidRDefault="00733D35" w:rsidP="00DF1F41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i/>
          <w:iCs/>
          <w:sz w:val="22"/>
          <w:szCs w:val="22"/>
        </w:rPr>
      </w:pPr>
      <w:r w:rsidRPr="00733D35">
        <w:rPr>
          <w:rFonts w:asciiTheme="minorHAnsi" w:hAnsiTheme="minorHAnsi" w:cstheme="minorHAnsi"/>
          <w:i/>
          <w:iCs/>
          <w:sz w:val="22"/>
          <w:szCs w:val="22"/>
        </w:rPr>
        <w:t>Q</w:t>
      </w:r>
      <w:r w:rsidR="006818B0" w:rsidRPr="00733D35">
        <w:rPr>
          <w:rFonts w:asciiTheme="minorHAnsi" w:hAnsiTheme="minorHAnsi" w:cstheme="minorHAnsi"/>
          <w:i/>
          <w:iCs/>
          <w:sz w:val="22"/>
          <w:szCs w:val="22"/>
        </w:rPr>
        <w:t xml:space="preserve">uestions </w:t>
      </w:r>
      <w:r w:rsidR="004B5F0A">
        <w:rPr>
          <w:rFonts w:asciiTheme="minorHAnsi" w:hAnsiTheme="minorHAnsi" w:cstheme="minorHAnsi"/>
          <w:i/>
          <w:iCs/>
          <w:sz w:val="22"/>
          <w:szCs w:val="22"/>
        </w:rPr>
        <w:t xml:space="preserve">should 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 xml:space="preserve">be presented </w:t>
      </w:r>
      <w:r w:rsidR="006818B0" w:rsidRPr="00733D35">
        <w:rPr>
          <w:rFonts w:asciiTheme="minorHAnsi" w:hAnsiTheme="minorHAnsi" w:cstheme="minorHAnsi"/>
          <w:i/>
          <w:iCs/>
          <w:sz w:val="22"/>
          <w:szCs w:val="22"/>
        </w:rPr>
        <w:t>in random order</w:t>
      </w:r>
    </w:p>
    <w:p w14:paraId="3A7F6F00" w14:textId="5336796C" w:rsidR="006818B0" w:rsidRPr="00733D35" w:rsidRDefault="00733D35" w:rsidP="00DF1F41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i/>
          <w:iCs/>
          <w:sz w:val="22"/>
          <w:szCs w:val="22"/>
        </w:rPr>
      </w:pPr>
      <w:r w:rsidRPr="00733D35">
        <w:rPr>
          <w:rFonts w:asciiTheme="minorHAnsi" w:hAnsiTheme="minorHAnsi" w:cstheme="minorHAnsi"/>
          <w:i/>
          <w:iCs/>
          <w:sz w:val="22"/>
          <w:szCs w:val="22"/>
        </w:rPr>
        <w:t>Q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>uestion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>s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 xml:space="preserve"> 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 xml:space="preserve">can only be presented 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>once in the same quiz</w:t>
      </w:r>
    </w:p>
    <w:p w14:paraId="50D038EA" w14:textId="292C9BC1" w:rsidR="006818B0" w:rsidRDefault="006818B0" w:rsidP="00DF1F41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i/>
          <w:iCs/>
          <w:sz w:val="22"/>
          <w:szCs w:val="22"/>
        </w:rPr>
      </w:pPr>
      <w:r w:rsidRPr="00733D35">
        <w:rPr>
          <w:rFonts w:asciiTheme="minorHAnsi" w:hAnsiTheme="minorHAnsi" w:cstheme="minorHAnsi"/>
          <w:i/>
          <w:iCs/>
          <w:sz w:val="22"/>
          <w:szCs w:val="22"/>
        </w:rPr>
        <w:t xml:space="preserve">Allow for both single and </w:t>
      </w:r>
      <w:r w:rsidR="00733D35" w:rsidRPr="00733D35">
        <w:rPr>
          <w:rFonts w:asciiTheme="minorHAnsi" w:hAnsiTheme="minorHAnsi" w:cstheme="minorHAnsi"/>
          <w:i/>
          <w:iCs/>
          <w:sz w:val="22"/>
          <w:szCs w:val="22"/>
        </w:rPr>
        <w:t xml:space="preserve">multiple-choice 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>answers</w:t>
      </w:r>
    </w:p>
    <w:p w14:paraId="2DFCAA57" w14:textId="511F8CCB" w:rsidR="00733D35" w:rsidRDefault="00733D35" w:rsidP="00733D35">
      <w:pPr>
        <w:rPr>
          <w:rFonts w:asciiTheme="minorHAnsi" w:hAnsiTheme="minorHAnsi" w:cstheme="minorHAnsi"/>
          <w:i/>
          <w:iCs/>
          <w:sz w:val="22"/>
          <w:szCs w:val="22"/>
        </w:rPr>
      </w:pPr>
    </w:p>
    <w:p w14:paraId="426922A2" w14:textId="2E0276CD" w:rsidR="00733D35" w:rsidRDefault="00733D35" w:rsidP="00733D35">
      <w:pPr>
        <w:rPr>
          <w:rFonts w:asciiTheme="minorHAnsi" w:hAnsiTheme="minorHAnsi" w:cstheme="minorHAnsi"/>
          <w:i/>
          <w:iCs/>
          <w:sz w:val="22"/>
          <w:szCs w:val="22"/>
        </w:rPr>
      </w:pPr>
      <w:r>
        <w:rPr>
          <w:rFonts w:asciiTheme="minorHAnsi" w:hAnsiTheme="minorHAnsi" w:cstheme="minorHAnsi"/>
          <w:i/>
          <w:iCs/>
          <w:sz w:val="22"/>
          <w:szCs w:val="22"/>
        </w:rPr>
        <w:t>The quiz cannot be completed until:</w:t>
      </w:r>
    </w:p>
    <w:p w14:paraId="6E6189F2" w14:textId="5636423C" w:rsidR="00733D35" w:rsidRPr="00733D35" w:rsidRDefault="00733D35" w:rsidP="00733D3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i/>
          <w:iCs/>
          <w:sz w:val="22"/>
          <w:szCs w:val="22"/>
        </w:rPr>
      </w:pPr>
      <w:r w:rsidRPr="00733D35">
        <w:rPr>
          <w:rFonts w:asciiTheme="minorHAnsi" w:hAnsiTheme="minorHAnsi" w:cstheme="minorHAnsi"/>
          <w:i/>
          <w:iCs/>
          <w:sz w:val="22"/>
          <w:szCs w:val="22"/>
        </w:rPr>
        <w:t xml:space="preserve">All questions 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 xml:space="preserve">have 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>be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>en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 xml:space="preserve"> answered</w:t>
      </w:r>
    </w:p>
    <w:p w14:paraId="2C48F11D" w14:textId="2D800464" w:rsidR="006818B0" w:rsidRPr="00733D35" w:rsidRDefault="006818B0" w:rsidP="00733D3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33D35">
        <w:rPr>
          <w:rFonts w:asciiTheme="minorHAnsi" w:hAnsiTheme="minorHAnsi" w:cstheme="minorHAnsi"/>
          <w:i/>
          <w:iCs/>
          <w:sz w:val="22"/>
          <w:szCs w:val="22"/>
        </w:rPr>
        <w:t>A</w:t>
      </w:r>
      <w:r w:rsidRPr="00733D35">
        <w:rPr>
          <w:rFonts w:asciiTheme="minorHAnsi" w:hAnsiTheme="minorHAnsi" w:cstheme="minorHAnsi"/>
          <w:i/>
          <w:iCs/>
          <w:sz w:val="22"/>
          <w:szCs w:val="22"/>
        </w:rPr>
        <w:t xml:space="preserve"> valid email address </w:t>
      </w:r>
      <w:r w:rsidR="00733D35" w:rsidRPr="00733D35">
        <w:rPr>
          <w:rFonts w:asciiTheme="minorHAnsi" w:hAnsiTheme="minorHAnsi" w:cstheme="minorHAnsi"/>
          <w:i/>
          <w:iCs/>
          <w:sz w:val="22"/>
          <w:szCs w:val="22"/>
        </w:rPr>
        <w:t>has been entered</w:t>
      </w:r>
    </w:p>
    <w:p w14:paraId="0556AF6B" w14:textId="0A46668C" w:rsidR="006818B0" w:rsidRPr="006818B0" w:rsidRDefault="006818B0" w:rsidP="006818B0">
      <w:pPr>
        <w:rPr>
          <w:rFonts w:asciiTheme="minorHAnsi" w:hAnsiTheme="minorHAnsi" w:cstheme="minorHAnsi"/>
          <w:sz w:val="22"/>
          <w:szCs w:val="22"/>
        </w:rPr>
      </w:pPr>
    </w:p>
    <w:p w14:paraId="69945317" w14:textId="0765C615" w:rsidR="006818B0" w:rsidRPr="006818B0" w:rsidRDefault="006818B0" w:rsidP="006818B0">
      <w:pPr>
        <w:rPr>
          <w:rFonts w:asciiTheme="minorHAnsi" w:hAnsiTheme="minorHAnsi" w:cstheme="minorHAnsi"/>
          <w:sz w:val="22"/>
          <w:szCs w:val="22"/>
          <w:u w:val="single"/>
        </w:rPr>
      </w:pPr>
      <w:r w:rsidRPr="006818B0">
        <w:rPr>
          <w:rFonts w:asciiTheme="minorHAnsi" w:hAnsiTheme="minorHAnsi" w:cstheme="minorHAnsi"/>
          <w:sz w:val="22"/>
          <w:szCs w:val="22"/>
          <w:u w:val="single"/>
        </w:rPr>
        <w:t>Q</w:t>
      </w:r>
      <w:r w:rsidRPr="006818B0">
        <w:rPr>
          <w:rFonts w:asciiTheme="minorHAnsi" w:hAnsiTheme="minorHAnsi" w:cstheme="minorHAnsi"/>
          <w:sz w:val="22"/>
          <w:szCs w:val="22"/>
          <w:u w:val="single"/>
        </w:rPr>
        <w:t>uestions</w:t>
      </w:r>
      <w:r w:rsidRPr="006818B0">
        <w:rPr>
          <w:rFonts w:asciiTheme="minorHAnsi" w:hAnsiTheme="minorHAnsi" w:cstheme="minorHAnsi"/>
          <w:sz w:val="22"/>
          <w:szCs w:val="22"/>
          <w:u w:val="single"/>
        </w:rPr>
        <w:t xml:space="preserve"> Pool</w:t>
      </w:r>
    </w:p>
    <w:p w14:paraId="7A449489" w14:textId="74CED79C" w:rsidR="006818B0" w:rsidRPr="006818B0" w:rsidRDefault="006818B0" w:rsidP="006818B0">
      <w:pPr>
        <w:rPr>
          <w:rFonts w:asciiTheme="minorHAnsi" w:hAnsiTheme="minorHAnsi" w:cstheme="minorHAnsi"/>
          <w:sz w:val="22"/>
          <w:szCs w:val="22"/>
        </w:rPr>
      </w:pPr>
    </w:p>
    <w:p w14:paraId="3E326ADE" w14:textId="1E5A9C40" w:rsidR="006818B0" w:rsidRPr="006818B0" w:rsidRDefault="006818B0" w:rsidP="006818B0">
      <w:pPr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Use 10 questions selected at random from the following list</w:t>
      </w:r>
      <w:r w:rsidR="00733D35">
        <w:rPr>
          <w:rFonts w:asciiTheme="minorHAnsi" w:hAnsiTheme="minorHAnsi" w:cstheme="minorHAnsi"/>
          <w:sz w:val="22"/>
          <w:szCs w:val="22"/>
        </w:rPr>
        <w:t>:</w:t>
      </w:r>
    </w:p>
    <w:p w14:paraId="17D90100" w14:textId="77777777" w:rsidR="006818B0" w:rsidRPr="006818B0" w:rsidRDefault="006818B0" w:rsidP="006818B0">
      <w:pPr>
        <w:rPr>
          <w:rFonts w:asciiTheme="minorHAnsi" w:hAnsiTheme="minorHAnsi" w:cstheme="minorHAnsi"/>
          <w:sz w:val="22"/>
          <w:szCs w:val="22"/>
        </w:rPr>
      </w:pPr>
    </w:p>
    <w:p w14:paraId="34033D49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 How many soccer players should each team have on the field at the start of each match?</w:t>
      </w:r>
    </w:p>
    <w:p w14:paraId="60A202D3" w14:textId="282504E5" w:rsidR="00733D35" w:rsidRDefault="00733D35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Possible Answers: 7, 8, 11, 14</w:t>
      </w:r>
    </w:p>
    <w:p w14:paraId="7B52FA8C" w14:textId="2F397F0A" w:rsid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11</w:t>
      </w:r>
    </w:p>
    <w:p w14:paraId="4BCB5ECD" w14:textId="77777777" w:rsidR="00733D35" w:rsidRPr="006818B0" w:rsidRDefault="00733D35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3962D5AE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What sport was Jesse Owens involved in?</w:t>
      </w:r>
    </w:p>
    <w:p w14:paraId="39D9D02D" w14:textId="5323A5D6" w:rsidR="00733D35" w:rsidRDefault="00733D35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4B5F0A">
        <w:rPr>
          <w:rFonts w:asciiTheme="minorHAnsi" w:hAnsiTheme="minorHAnsi" w:cstheme="minorHAnsi"/>
          <w:sz w:val="22"/>
          <w:szCs w:val="22"/>
        </w:rPr>
        <w:t xml:space="preserve">Boxing, Diving, Gymnastics, </w:t>
      </w:r>
      <w:r w:rsidR="004B5F0A" w:rsidRPr="006818B0">
        <w:rPr>
          <w:rFonts w:asciiTheme="minorHAnsi" w:hAnsiTheme="minorHAnsi" w:cstheme="minorHAnsi"/>
          <w:sz w:val="22"/>
          <w:szCs w:val="22"/>
        </w:rPr>
        <w:t>Track and field</w:t>
      </w:r>
    </w:p>
    <w:p w14:paraId="1FAC41C4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Track and field</w:t>
      </w:r>
    </w:p>
    <w:p w14:paraId="435C765C" w14:textId="77777777" w:rsidR="00733D35" w:rsidRDefault="00733D35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4D82486E" w14:textId="209BCD5A" w:rsidR="004B5F0A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Who is often called the father of the computer?</w:t>
      </w:r>
      <w:r w:rsidRPr="006818B0">
        <w:rPr>
          <w:rFonts w:asciiTheme="minorHAnsi" w:hAnsiTheme="minorHAnsi" w:cstheme="minorHAnsi"/>
          <w:sz w:val="22"/>
          <w:szCs w:val="22"/>
        </w:rPr>
        <w:br/>
      </w:r>
      <w:r w:rsidR="004B5F0A"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4B5F0A">
        <w:rPr>
          <w:rFonts w:asciiTheme="minorHAnsi" w:hAnsiTheme="minorHAnsi" w:cstheme="minorHAnsi"/>
          <w:sz w:val="22"/>
          <w:szCs w:val="22"/>
        </w:rPr>
        <w:t xml:space="preserve">Alan Turing, Blaise Pascal, </w:t>
      </w:r>
      <w:r w:rsidR="004B5F0A" w:rsidRPr="006818B0">
        <w:rPr>
          <w:rFonts w:asciiTheme="minorHAnsi" w:hAnsiTheme="minorHAnsi" w:cstheme="minorHAnsi"/>
          <w:sz w:val="22"/>
          <w:szCs w:val="22"/>
        </w:rPr>
        <w:t>Charles Babbage</w:t>
      </w:r>
    </w:p>
    <w:p w14:paraId="2E63AF9B" w14:textId="1A217CC1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Charles Babbage</w:t>
      </w:r>
    </w:p>
    <w:p w14:paraId="6919E15C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41549803" w14:textId="11BBB4F5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What was Twitter’s original name?</w:t>
      </w:r>
    </w:p>
    <w:p w14:paraId="20E775C4" w14:textId="7D832D7F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proofErr w:type="spellStart"/>
      <w:r>
        <w:rPr>
          <w:rFonts w:asciiTheme="minorHAnsi" w:hAnsiTheme="minorHAnsi" w:cstheme="minorHAnsi"/>
          <w:sz w:val="22"/>
          <w:szCs w:val="22"/>
        </w:rPr>
        <w:t>Haiku</w:t>
      </w:r>
      <w:r w:rsidR="008E0572">
        <w:rPr>
          <w:rFonts w:asciiTheme="minorHAnsi" w:hAnsiTheme="minorHAnsi" w:cstheme="minorHAnsi"/>
          <w:sz w:val="22"/>
          <w:szCs w:val="22"/>
        </w:rPr>
        <w:t>u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, </w:t>
      </w:r>
      <w:r w:rsidR="008E0572">
        <w:rPr>
          <w:rFonts w:asciiTheme="minorHAnsi" w:hAnsiTheme="minorHAnsi" w:cstheme="minorHAnsi"/>
          <w:sz w:val="22"/>
          <w:szCs w:val="22"/>
        </w:rPr>
        <w:t>Hashtag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>
        <w:rPr>
          <w:rFonts w:asciiTheme="minorHAnsi" w:hAnsiTheme="minorHAnsi" w:cstheme="minorHAnsi"/>
          <w:sz w:val="22"/>
          <w:szCs w:val="22"/>
        </w:rPr>
        <w:t>twitter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</w:rPr>
        <w:t>Twitosphere</w:t>
      </w:r>
      <w:proofErr w:type="spellEnd"/>
    </w:p>
    <w:p w14:paraId="65588899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twitter</w:t>
      </w:r>
    </w:p>
    <w:p w14:paraId="3F7E4F1A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143A0F5D" w14:textId="77777777" w:rsidR="00E509BC" w:rsidRDefault="00E509BC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107D49CD" w14:textId="11DADC1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lastRenderedPageBreak/>
        <w:t>Question: What part of the atom has no electric charge?</w:t>
      </w:r>
    </w:p>
    <w:p w14:paraId="6BAD5F1A" w14:textId="5C669BAC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Possible Answers:</w:t>
      </w:r>
      <w:r w:rsidR="008E0572">
        <w:rPr>
          <w:rFonts w:asciiTheme="minorHAnsi" w:hAnsiTheme="minorHAnsi" w:cstheme="minorHAnsi"/>
          <w:sz w:val="22"/>
          <w:szCs w:val="22"/>
        </w:rPr>
        <w:t xml:space="preserve"> Core, Electron, Neutron, Proton</w:t>
      </w:r>
    </w:p>
    <w:p w14:paraId="3184E662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Neutron</w:t>
      </w:r>
    </w:p>
    <w:p w14:paraId="59704954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52871E2F" w14:textId="75264D4C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 Which natural disaster is measured with a Richter scale?</w:t>
      </w:r>
    </w:p>
    <w:p w14:paraId="43BA0AEF" w14:textId="1E467398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8E0572" w:rsidRPr="006818B0">
        <w:rPr>
          <w:rFonts w:asciiTheme="minorHAnsi" w:hAnsiTheme="minorHAnsi" w:cstheme="minorHAnsi"/>
          <w:sz w:val="22"/>
          <w:szCs w:val="22"/>
        </w:rPr>
        <w:t>Earthquake</w:t>
      </w:r>
      <w:r w:rsidR="008E0572">
        <w:rPr>
          <w:rFonts w:asciiTheme="minorHAnsi" w:hAnsiTheme="minorHAnsi" w:cstheme="minorHAnsi"/>
          <w:sz w:val="22"/>
          <w:szCs w:val="22"/>
        </w:rPr>
        <w:t xml:space="preserve">s, ELE, Hurricanes, </w:t>
      </w:r>
      <w:r w:rsidR="008E0572">
        <w:rPr>
          <w:rFonts w:asciiTheme="minorHAnsi" w:hAnsiTheme="minorHAnsi" w:cstheme="minorHAnsi"/>
          <w:sz w:val="22"/>
          <w:szCs w:val="22"/>
        </w:rPr>
        <w:t>Tsunami</w:t>
      </w:r>
    </w:p>
    <w:p w14:paraId="249DD016" w14:textId="4D74D948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Earthquake</w:t>
      </w:r>
      <w:r w:rsidR="008E0572">
        <w:rPr>
          <w:rFonts w:asciiTheme="minorHAnsi" w:hAnsiTheme="minorHAnsi" w:cstheme="minorHAnsi"/>
          <w:sz w:val="22"/>
          <w:szCs w:val="22"/>
        </w:rPr>
        <w:t>s</w:t>
      </w:r>
    </w:p>
    <w:p w14:paraId="321680D6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55449BC1" w14:textId="5342507C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 How many molecules of oxygen does ozone have?</w:t>
      </w:r>
    </w:p>
    <w:p w14:paraId="245958C7" w14:textId="48ECB9E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8E0572">
        <w:rPr>
          <w:rFonts w:asciiTheme="minorHAnsi" w:hAnsiTheme="minorHAnsi" w:cstheme="minorHAnsi"/>
          <w:sz w:val="22"/>
          <w:szCs w:val="22"/>
        </w:rPr>
        <w:t>1, 2, 3, 5</w:t>
      </w:r>
    </w:p>
    <w:p w14:paraId="44182B0E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3</w:t>
      </w:r>
    </w:p>
    <w:p w14:paraId="7298334E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6E38A029" w14:textId="12AF8544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Who is often credited with creating the world’s first car?</w:t>
      </w:r>
    </w:p>
    <w:p w14:paraId="53F51A9D" w14:textId="49697178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8E0572">
        <w:rPr>
          <w:rFonts w:asciiTheme="minorHAnsi" w:hAnsiTheme="minorHAnsi" w:cstheme="minorHAnsi"/>
          <w:sz w:val="22"/>
          <w:szCs w:val="22"/>
        </w:rPr>
        <w:t xml:space="preserve">Carroll Shelby, Henry Ford, </w:t>
      </w:r>
      <w:r w:rsidR="008E0572" w:rsidRPr="006818B0">
        <w:rPr>
          <w:rFonts w:asciiTheme="minorHAnsi" w:hAnsiTheme="minorHAnsi" w:cstheme="minorHAnsi"/>
          <w:sz w:val="22"/>
          <w:szCs w:val="22"/>
        </w:rPr>
        <w:t>Karl Benz</w:t>
      </w:r>
      <w:r w:rsidR="008E0572">
        <w:rPr>
          <w:rFonts w:asciiTheme="minorHAnsi" w:hAnsiTheme="minorHAnsi" w:cstheme="minorHAnsi"/>
          <w:sz w:val="22"/>
          <w:szCs w:val="22"/>
        </w:rPr>
        <w:t xml:space="preserve">, Mario Bros </w:t>
      </w:r>
    </w:p>
    <w:p w14:paraId="0D652A33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Karl Benz</w:t>
      </w:r>
    </w:p>
    <w:p w14:paraId="272B404D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7D10B02E" w14:textId="7D0AECCC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What or who is the Ford Mustang named after?</w:t>
      </w:r>
    </w:p>
    <w:p w14:paraId="414E9CEB" w14:textId="1C0D405D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8E0572" w:rsidRPr="006818B0">
        <w:rPr>
          <w:rFonts w:asciiTheme="minorHAnsi" w:hAnsiTheme="minorHAnsi" w:cstheme="minorHAnsi"/>
          <w:sz w:val="22"/>
          <w:szCs w:val="22"/>
        </w:rPr>
        <w:t>A fighter plane from WWII</w:t>
      </w:r>
      <w:r w:rsidR="008E0572">
        <w:rPr>
          <w:rFonts w:asciiTheme="minorHAnsi" w:hAnsiTheme="minorHAnsi" w:cstheme="minorHAnsi"/>
          <w:sz w:val="22"/>
          <w:szCs w:val="22"/>
        </w:rPr>
        <w:t xml:space="preserve">, </w:t>
      </w:r>
      <w:r w:rsidR="008E0572">
        <w:rPr>
          <w:rFonts w:asciiTheme="minorHAnsi" w:hAnsiTheme="minorHAnsi" w:cstheme="minorHAnsi"/>
          <w:sz w:val="22"/>
          <w:szCs w:val="22"/>
        </w:rPr>
        <w:t xml:space="preserve">Henry Ford’s daughter, </w:t>
      </w:r>
      <w:r w:rsidR="008E0572">
        <w:rPr>
          <w:rFonts w:asciiTheme="minorHAnsi" w:hAnsiTheme="minorHAnsi" w:cstheme="minorHAnsi"/>
          <w:sz w:val="22"/>
          <w:szCs w:val="22"/>
        </w:rPr>
        <w:t>Wild horses in the Carolinas</w:t>
      </w:r>
    </w:p>
    <w:p w14:paraId="0443C3C2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A fighter plane from WWII</w:t>
      </w:r>
    </w:p>
    <w:p w14:paraId="5265AD3F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36B9A472" w14:textId="7FE6C021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In what year was the Corvette introduced?</w:t>
      </w:r>
    </w:p>
    <w:p w14:paraId="21B41C16" w14:textId="10B424A3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8E0572">
        <w:rPr>
          <w:rFonts w:asciiTheme="minorHAnsi" w:hAnsiTheme="minorHAnsi" w:cstheme="minorHAnsi"/>
          <w:sz w:val="22"/>
          <w:szCs w:val="22"/>
        </w:rPr>
        <w:t>1919, 1949, 1953, 1967</w:t>
      </w:r>
    </w:p>
    <w:p w14:paraId="0AE68162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1953</w:t>
      </w:r>
    </w:p>
    <w:p w14:paraId="245CBB11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47FE4985" w14:textId="15A63570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What is the common name for dried plums?</w:t>
      </w:r>
    </w:p>
    <w:p w14:paraId="1481498E" w14:textId="7494743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proofErr w:type="spellStart"/>
      <w:r w:rsidR="00DF1F41">
        <w:rPr>
          <w:rFonts w:asciiTheme="minorHAnsi" w:hAnsiTheme="minorHAnsi" w:cstheme="minorHAnsi"/>
          <w:sz w:val="22"/>
          <w:szCs w:val="22"/>
        </w:rPr>
        <w:t>Anjeer</w:t>
      </w:r>
      <w:proofErr w:type="spellEnd"/>
      <w:r w:rsidR="00DF1F41">
        <w:rPr>
          <w:rFonts w:asciiTheme="minorHAnsi" w:hAnsiTheme="minorHAnsi" w:cstheme="minorHAnsi"/>
          <w:sz w:val="22"/>
          <w:szCs w:val="22"/>
        </w:rPr>
        <w:t xml:space="preserve">, Cashew, </w:t>
      </w:r>
      <w:r w:rsidR="00DF1F41" w:rsidRPr="006818B0">
        <w:rPr>
          <w:rFonts w:asciiTheme="minorHAnsi" w:hAnsiTheme="minorHAnsi" w:cstheme="minorHAnsi"/>
          <w:sz w:val="22"/>
          <w:szCs w:val="22"/>
        </w:rPr>
        <w:t>Prunes</w:t>
      </w:r>
      <w:r w:rsidR="00DF1F41">
        <w:rPr>
          <w:rFonts w:asciiTheme="minorHAnsi" w:hAnsiTheme="minorHAnsi" w:cstheme="minorHAnsi"/>
          <w:sz w:val="22"/>
          <w:szCs w:val="22"/>
        </w:rPr>
        <w:t>, Raisins</w:t>
      </w:r>
    </w:p>
    <w:p w14:paraId="015740A6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Prunes</w:t>
      </w:r>
    </w:p>
    <w:p w14:paraId="050AF7BF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0B57BECE" w14:textId="3EEF7FEA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What’s the primary ingredient in hummus?</w:t>
      </w:r>
    </w:p>
    <w:p w14:paraId="10CF15A9" w14:textId="27898F60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DF1F41">
        <w:rPr>
          <w:rFonts w:asciiTheme="minorHAnsi" w:hAnsiTheme="minorHAnsi" w:cstheme="minorHAnsi"/>
          <w:sz w:val="22"/>
          <w:szCs w:val="22"/>
        </w:rPr>
        <w:t xml:space="preserve">Avocados, </w:t>
      </w:r>
      <w:r w:rsidR="00DF1F41" w:rsidRPr="006818B0">
        <w:rPr>
          <w:rFonts w:asciiTheme="minorHAnsi" w:hAnsiTheme="minorHAnsi" w:cstheme="minorHAnsi"/>
          <w:sz w:val="22"/>
          <w:szCs w:val="22"/>
        </w:rPr>
        <w:t>Chickpea</w:t>
      </w:r>
      <w:r w:rsidR="00DF1F41">
        <w:rPr>
          <w:rFonts w:asciiTheme="minorHAnsi" w:hAnsiTheme="minorHAnsi" w:cstheme="minorHAnsi"/>
          <w:sz w:val="22"/>
          <w:szCs w:val="22"/>
        </w:rPr>
        <w:t>s, Olive Oil, Salt</w:t>
      </w:r>
    </w:p>
    <w:p w14:paraId="403F958A" w14:textId="7023FA0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Chickpea</w:t>
      </w:r>
      <w:r w:rsidR="00DF1F41">
        <w:rPr>
          <w:rFonts w:asciiTheme="minorHAnsi" w:hAnsiTheme="minorHAnsi" w:cstheme="minorHAnsi"/>
          <w:sz w:val="22"/>
          <w:szCs w:val="22"/>
        </w:rPr>
        <w:t>s</w:t>
      </w:r>
    </w:p>
    <w:p w14:paraId="5B209D05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6258B705" w14:textId="737E9B81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What is your body’s largest organ?</w:t>
      </w:r>
    </w:p>
    <w:p w14:paraId="0D34BE15" w14:textId="1C13C3EB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Possible Answers:</w:t>
      </w:r>
      <w:r w:rsidR="00DF1F41">
        <w:rPr>
          <w:rFonts w:asciiTheme="minorHAnsi" w:hAnsiTheme="minorHAnsi" w:cstheme="minorHAnsi"/>
          <w:sz w:val="22"/>
          <w:szCs w:val="22"/>
        </w:rPr>
        <w:t xml:space="preserve"> Kidney, Lungs, Skin, Stomach</w:t>
      </w:r>
    </w:p>
    <w:p w14:paraId="007221EC" w14:textId="4E5092A5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 xml:space="preserve">Correct Answer: </w:t>
      </w:r>
      <w:r w:rsidR="00DF1F41">
        <w:rPr>
          <w:rFonts w:asciiTheme="minorHAnsi" w:hAnsiTheme="minorHAnsi" w:cstheme="minorHAnsi"/>
          <w:sz w:val="22"/>
          <w:szCs w:val="22"/>
        </w:rPr>
        <w:t>S</w:t>
      </w:r>
      <w:r w:rsidRPr="006818B0">
        <w:rPr>
          <w:rFonts w:asciiTheme="minorHAnsi" w:hAnsiTheme="minorHAnsi" w:cstheme="minorHAnsi"/>
          <w:sz w:val="22"/>
          <w:szCs w:val="22"/>
        </w:rPr>
        <w:t>kin</w:t>
      </w:r>
    </w:p>
    <w:p w14:paraId="5C41AEC3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358C0BD0" w14:textId="3B6CE95F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Which bone are babies born without?</w:t>
      </w:r>
    </w:p>
    <w:p w14:paraId="5EDA5318" w14:textId="1CF0919F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DF1F41" w:rsidRPr="006818B0">
        <w:rPr>
          <w:rFonts w:asciiTheme="minorHAnsi" w:hAnsiTheme="minorHAnsi" w:cstheme="minorHAnsi"/>
          <w:sz w:val="22"/>
          <w:szCs w:val="22"/>
        </w:rPr>
        <w:t>Kneecap</w:t>
      </w:r>
      <w:r w:rsidR="00DF1F41">
        <w:rPr>
          <w:rFonts w:asciiTheme="minorHAnsi" w:hAnsiTheme="minorHAnsi" w:cstheme="minorHAnsi"/>
          <w:sz w:val="22"/>
          <w:szCs w:val="22"/>
        </w:rPr>
        <w:t>, Skull cap, Sternum, Tail bone</w:t>
      </w:r>
    </w:p>
    <w:p w14:paraId="58AE036D" w14:textId="4B215486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 xml:space="preserve">Correct Answer: </w:t>
      </w:r>
      <w:r w:rsidR="00DF1F41" w:rsidRPr="006818B0">
        <w:rPr>
          <w:rFonts w:asciiTheme="minorHAnsi" w:hAnsiTheme="minorHAnsi" w:cstheme="minorHAnsi"/>
          <w:sz w:val="22"/>
          <w:szCs w:val="22"/>
        </w:rPr>
        <w:t>Kneecap</w:t>
      </w:r>
    </w:p>
    <w:p w14:paraId="76ED924A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26C6623D" w14:textId="78B29AE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About how many taste buds does the average human tongue have?</w:t>
      </w:r>
    </w:p>
    <w:p w14:paraId="13122330" w14:textId="56DD8AB0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DF1F41">
        <w:rPr>
          <w:rFonts w:asciiTheme="minorHAnsi" w:hAnsiTheme="minorHAnsi" w:cstheme="minorHAnsi"/>
          <w:sz w:val="22"/>
          <w:szCs w:val="22"/>
        </w:rPr>
        <w:t>500, 10,000, 150,000, 600,000</w:t>
      </w:r>
    </w:p>
    <w:p w14:paraId="23B37862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10,000</w:t>
      </w:r>
    </w:p>
    <w:p w14:paraId="5011F114" w14:textId="77777777" w:rsidR="00E509BC" w:rsidRDefault="00E509BC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371E0040" w14:textId="60664FD8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How many times does the heartbeat per day?</w:t>
      </w:r>
    </w:p>
    <w:p w14:paraId="77224098" w14:textId="2BBA2F9F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DF1F41">
        <w:rPr>
          <w:rFonts w:asciiTheme="minorHAnsi" w:hAnsiTheme="minorHAnsi" w:cstheme="minorHAnsi"/>
          <w:sz w:val="22"/>
          <w:szCs w:val="22"/>
        </w:rPr>
        <w:t xml:space="preserve">1,000, 25,000, 40,000, </w:t>
      </w:r>
      <w:r w:rsidR="00DF1F41" w:rsidRPr="006818B0">
        <w:rPr>
          <w:rFonts w:asciiTheme="minorHAnsi" w:hAnsiTheme="minorHAnsi" w:cstheme="minorHAnsi"/>
          <w:sz w:val="22"/>
          <w:szCs w:val="22"/>
        </w:rPr>
        <w:t>More than 100,000</w:t>
      </w:r>
    </w:p>
    <w:p w14:paraId="14FC5704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More than 100,000</w:t>
      </w:r>
    </w:p>
    <w:p w14:paraId="5A34E71F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2FA2FE09" w14:textId="78150A31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What is the smallest country in the world?</w:t>
      </w:r>
    </w:p>
    <w:p w14:paraId="3A936AB3" w14:textId="4B3F03A5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DF1F41">
        <w:rPr>
          <w:rFonts w:asciiTheme="minorHAnsi" w:hAnsiTheme="minorHAnsi" w:cstheme="minorHAnsi"/>
          <w:sz w:val="22"/>
          <w:szCs w:val="22"/>
        </w:rPr>
        <w:t xml:space="preserve">Monaco, Nauru, Pandora, </w:t>
      </w:r>
      <w:r w:rsidR="00DF1F41" w:rsidRPr="006818B0">
        <w:rPr>
          <w:rFonts w:asciiTheme="minorHAnsi" w:hAnsiTheme="minorHAnsi" w:cstheme="minorHAnsi"/>
          <w:sz w:val="22"/>
          <w:szCs w:val="22"/>
        </w:rPr>
        <w:t>Vatican City</w:t>
      </w:r>
    </w:p>
    <w:p w14:paraId="1AF860FC" w14:textId="77777777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Vatican City</w:t>
      </w:r>
    </w:p>
    <w:p w14:paraId="46815C6A" w14:textId="77777777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</w:p>
    <w:p w14:paraId="45AD627D" w14:textId="44713815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Question: What is the name of the world’s longest river?</w:t>
      </w:r>
    </w:p>
    <w:p w14:paraId="6BC31FBA" w14:textId="457BCE59" w:rsidR="004B5F0A" w:rsidRDefault="004B5F0A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Possible Answers: </w:t>
      </w:r>
      <w:r w:rsidR="00DF1F41">
        <w:rPr>
          <w:rFonts w:asciiTheme="minorHAnsi" w:hAnsiTheme="minorHAnsi" w:cstheme="minorHAnsi"/>
          <w:sz w:val="22"/>
          <w:szCs w:val="22"/>
        </w:rPr>
        <w:t xml:space="preserve">Amazon River, Mississippi River, </w:t>
      </w:r>
      <w:r w:rsidR="00DF1F41" w:rsidRPr="006818B0">
        <w:rPr>
          <w:rFonts w:asciiTheme="minorHAnsi" w:hAnsiTheme="minorHAnsi" w:cstheme="minorHAnsi"/>
          <w:sz w:val="22"/>
          <w:szCs w:val="22"/>
        </w:rPr>
        <w:t>Nile</w:t>
      </w:r>
      <w:r w:rsidR="00DF1F41">
        <w:rPr>
          <w:rFonts w:asciiTheme="minorHAnsi" w:hAnsiTheme="minorHAnsi" w:cstheme="minorHAnsi"/>
          <w:sz w:val="22"/>
          <w:szCs w:val="22"/>
        </w:rPr>
        <w:t>, Niagara Falls</w:t>
      </w:r>
    </w:p>
    <w:p w14:paraId="27A81F11" w14:textId="72FDA873" w:rsidR="006818B0" w:rsidRPr="006818B0" w:rsidRDefault="006818B0" w:rsidP="00DF1F41">
      <w:pPr>
        <w:ind w:left="720"/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Correct Answer: Nile</w:t>
      </w:r>
    </w:p>
    <w:p w14:paraId="77BC97DA" w14:textId="77777777" w:rsidR="006818B0" w:rsidRPr="006818B0" w:rsidRDefault="006818B0" w:rsidP="006818B0">
      <w:pPr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 </w:t>
      </w:r>
    </w:p>
    <w:p w14:paraId="191A8DBE" w14:textId="77777777" w:rsidR="006818B0" w:rsidRPr="006818B0" w:rsidRDefault="006818B0" w:rsidP="006818B0">
      <w:pPr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Bonus:</w:t>
      </w:r>
    </w:p>
    <w:p w14:paraId="2ABC7C21" w14:textId="77777777" w:rsidR="006818B0" w:rsidRPr="006818B0" w:rsidRDefault="006818B0" w:rsidP="006818B0">
      <w:pPr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 </w:t>
      </w:r>
    </w:p>
    <w:p w14:paraId="491C1C3A" w14:textId="77777777" w:rsidR="00AA6EBE" w:rsidRDefault="00AA6EBE" w:rsidP="00AA6EBE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Allow answer hinting</w:t>
      </w:r>
    </w:p>
    <w:p w14:paraId="5814478C" w14:textId="4C3C8737" w:rsidR="00AA6EBE" w:rsidRPr="00AA6EBE" w:rsidRDefault="00AA6EBE" w:rsidP="00AA6EBE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AA6EBE">
        <w:rPr>
          <w:rFonts w:asciiTheme="minorHAnsi" w:hAnsiTheme="minorHAnsi" w:cstheme="minorHAnsi"/>
          <w:sz w:val="22"/>
          <w:szCs w:val="22"/>
        </w:rPr>
        <w:t>Limit to only one quiz per email address</w:t>
      </w:r>
    </w:p>
    <w:p w14:paraId="24E4F387" w14:textId="77777777" w:rsidR="00E509BC" w:rsidRDefault="00E509BC" w:rsidP="00DF1F41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Grade the results</w:t>
      </w:r>
    </w:p>
    <w:p w14:paraId="12B7BDA3" w14:textId="2C251009" w:rsidR="006818B0" w:rsidRPr="00DF1F41" w:rsidRDefault="006818B0" w:rsidP="00DF1F41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DF1F41">
        <w:rPr>
          <w:rFonts w:asciiTheme="minorHAnsi" w:hAnsiTheme="minorHAnsi" w:cstheme="minorHAnsi"/>
          <w:sz w:val="22"/>
          <w:szCs w:val="22"/>
        </w:rPr>
        <w:t>Email the results to the quiz taker</w:t>
      </w:r>
    </w:p>
    <w:p w14:paraId="2DF2DA40" w14:textId="4ABD0AC1" w:rsidR="006818B0" w:rsidRDefault="006818B0" w:rsidP="006818B0">
      <w:pPr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 </w:t>
      </w:r>
    </w:p>
    <w:p w14:paraId="51526A0D" w14:textId="77777777" w:rsidR="00E509BC" w:rsidRPr="006818B0" w:rsidRDefault="00E509BC" w:rsidP="006818B0">
      <w:pPr>
        <w:rPr>
          <w:rFonts w:asciiTheme="minorHAnsi" w:hAnsiTheme="minorHAnsi" w:cstheme="minorHAnsi"/>
          <w:sz w:val="22"/>
          <w:szCs w:val="22"/>
        </w:rPr>
      </w:pPr>
    </w:p>
    <w:p w14:paraId="58ABA064" w14:textId="0C796FCC" w:rsidR="006818B0" w:rsidRPr="006818B0" w:rsidRDefault="006818B0" w:rsidP="006818B0">
      <w:pPr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 xml:space="preserve">The main goals here </w:t>
      </w:r>
      <w:r w:rsidR="00E509BC">
        <w:rPr>
          <w:rFonts w:asciiTheme="minorHAnsi" w:hAnsiTheme="minorHAnsi" w:cstheme="minorHAnsi"/>
          <w:sz w:val="22"/>
          <w:szCs w:val="22"/>
        </w:rPr>
        <w:t>are</w:t>
      </w:r>
      <w:r w:rsidRPr="006818B0">
        <w:rPr>
          <w:rFonts w:asciiTheme="minorHAnsi" w:hAnsiTheme="minorHAnsi" w:cstheme="minorHAnsi"/>
          <w:sz w:val="22"/>
          <w:szCs w:val="22"/>
        </w:rPr>
        <w:t xml:space="preserve"> </w:t>
      </w:r>
      <w:r w:rsidR="00E509BC">
        <w:rPr>
          <w:rFonts w:asciiTheme="minorHAnsi" w:hAnsiTheme="minorHAnsi" w:cstheme="minorHAnsi"/>
          <w:sz w:val="22"/>
          <w:szCs w:val="22"/>
        </w:rPr>
        <w:t xml:space="preserve">to </w:t>
      </w:r>
      <w:r w:rsidRPr="006818B0">
        <w:rPr>
          <w:rFonts w:asciiTheme="minorHAnsi" w:hAnsiTheme="minorHAnsi" w:cstheme="minorHAnsi"/>
          <w:sz w:val="22"/>
          <w:szCs w:val="22"/>
        </w:rPr>
        <w:t xml:space="preserve">determine </w:t>
      </w:r>
      <w:r w:rsidR="00E509BC">
        <w:rPr>
          <w:rFonts w:asciiTheme="minorHAnsi" w:hAnsiTheme="minorHAnsi" w:cstheme="minorHAnsi"/>
          <w:sz w:val="22"/>
          <w:szCs w:val="22"/>
        </w:rPr>
        <w:t>whether t</w:t>
      </w:r>
      <w:r w:rsidR="00E509BC" w:rsidRPr="006818B0">
        <w:rPr>
          <w:rFonts w:asciiTheme="minorHAnsi" w:hAnsiTheme="minorHAnsi" w:cstheme="minorHAnsi"/>
          <w:sz w:val="22"/>
          <w:szCs w:val="22"/>
        </w:rPr>
        <w:t>hey can</w:t>
      </w:r>
      <w:r w:rsidRPr="006818B0">
        <w:rPr>
          <w:rFonts w:asciiTheme="minorHAnsi" w:hAnsiTheme="minorHAnsi" w:cstheme="minorHAnsi"/>
          <w:sz w:val="22"/>
          <w:szCs w:val="22"/>
        </w:rPr>
        <w:t>:</w:t>
      </w:r>
    </w:p>
    <w:p w14:paraId="4B34FFAF" w14:textId="77777777" w:rsidR="006818B0" w:rsidRPr="006818B0" w:rsidRDefault="006818B0" w:rsidP="006818B0">
      <w:pPr>
        <w:rPr>
          <w:rFonts w:asciiTheme="minorHAnsi" w:hAnsiTheme="minorHAnsi" w:cstheme="minorHAnsi"/>
          <w:sz w:val="22"/>
          <w:szCs w:val="22"/>
        </w:rPr>
      </w:pPr>
      <w:r w:rsidRPr="006818B0">
        <w:rPr>
          <w:rFonts w:asciiTheme="minorHAnsi" w:hAnsiTheme="minorHAnsi" w:cstheme="minorHAnsi"/>
          <w:sz w:val="22"/>
          <w:szCs w:val="22"/>
        </w:rPr>
        <w:t> </w:t>
      </w:r>
    </w:p>
    <w:p w14:paraId="132E2613" w14:textId="6951D4AB" w:rsidR="00E509BC" w:rsidRDefault="00E509BC" w:rsidP="006818B0">
      <w:pPr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Share code with us </w:t>
      </w:r>
      <w:proofErr w:type="gramStart"/>
      <w:r>
        <w:rPr>
          <w:rFonts w:asciiTheme="minorHAnsi" w:hAnsiTheme="minorHAnsi" w:cstheme="minorHAnsi"/>
          <w:sz w:val="22"/>
          <w:szCs w:val="22"/>
        </w:rPr>
        <w:t>that compiles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and runs in our own environment with minimal rework</w:t>
      </w:r>
    </w:p>
    <w:p w14:paraId="1937C80A" w14:textId="73A4C533" w:rsidR="00E509BC" w:rsidRDefault="00E509BC" w:rsidP="006818B0">
      <w:pPr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Follow instructions</w:t>
      </w:r>
      <w:r w:rsidRPr="00E509BC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a</w:t>
      </w:r>
      <w:r>
        <w:rPr>
          <w:rFonts w:asciiTheme="minorHAnsi" w:hAnsiTheme="minorHAnsi" w:cstheme="minorHAnsi"/>
          <w:sz w:val="22"/>
          <w:szCs w:val="22"/>
        </w:rPr>
        <w:t>nd produce an application that</w:t>
      </w:r>
      <w:r w:rsidRPr="006818B0">
        <w:rPr>
          <w:rFonts w:asciiTheme="minorHAnsi" w:hAnsiTheme="minorHAnsi" w:cstheme="minorHAnsi"/>
          <w:sz w:val="22"/>
          <w:szCs w:val="22"/>
        </w:rPr>
        <w:t xml:space="preserve"> meets all the </w:t>
      </w:r>
      <w:r w:rsidRPr="006818B0">
        <w:rPr>
          <w:rFonts w:asciiTheme="minorHAnsi" w:hAnsiTheme="minorHAnsi" w:cstheme="minorHAnsi"/>
          <w:i/>
          <w:iCs/>
          <w:sz w:val="22"/>
          <w:szCs w:val="22"/>
        </w:rPr>
        <w:t>specified</w:t>
      </w:r>
      <w:r w:rsidRPr="006818B0">
        <w:rPr>
          <w:rFonts w:asciiTheme="minorHAnsi" w:hAnsiTheme="minorHAnsi" w:cstheme="minorHAnsi"/>
          <w:sz w:val="22"/>
          <w:szCs w:val="22"/>
        </w:rPr>
        <w:t> requirements</w:t>
      </w:r>
    </w:p>
    <w:p w14:paraId="4B41B0DE" w14:textId="2CF04946" w:rsidR="006818B0" w:rsidRPr="006818B0" w:rsidRDefault="00E509BC" w:rsidP="006818B0">
      <w:pPr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</w:t>
      </w:r>
      <w:r w:rsidR="006818B0" w:rsidRPr="006818B0">
        <w:rPr>
          <w:rFonts w:asciiTheme="minorHAnsi" w:hAnsiTheme="minorHAnsi" w:cstheme="minorHAnsi"/>
          <w:sz w:val="22"/>
          <w:szCs w:val="22"/>
        </w:rPr>
        <w:t>ode</w:t>
      </w:r>
      <w:r>
        <w:rPr>
          <w:rFonts w:asciiTheme="minorHAnsi" w:hAnsiTheme="minorHAnsi" w:cstheme="minorHAnsi"/>
          <w:sz w:val="22"/>
          <w:szCs w:val="22"/>
        </w:rPr>
        <w:t xml:space="preserve"> effectively </w:t>
      </w:r>
      <w:r w:rsidRPr="00E509BC">
        <w:rPr>
          <w:rFonts w:asciiTheme="minorHAnsi" w:hAnsiTheme="minorHAnsi" w:cstheme="minorHAnsi"/>
          <w:i/>
          <w:iCs/>
          <w:sz w:val="22"/>
          <w:szCs w:val="22"/>
        </w:rPr>
        <w:t>and</w:t>
      </w:r>
      <w:r>
        <w:rPr>
          <w:rFonts w:asciiTheme="minorHAnsi" w:hAnsiTheme="minorHAnsi" w:cstheme="minorHAnsi"/>
          <w:sz w:val="22"/>
          <w:szCs w:val="22"/>
        </w:rPr>
        <w:t xml:space="preserve"> efficiently</w:t>
      </w:r>
    </w:p>
    <w:p w14:paraId="6379BA66" w14:textId="77777777" w:rsidR="00E509BC" w:rsidRDefault="00E509BC" w:rsidP="00E509BC">
      <w:pPr>
        <w:rPr>
          <w:rFonts w:asciiTheme="minorHAnsi" w:hAnsiTheme="minorHAnsi" w:cstheme="minorHAnsi"/>
          <w:sz w:val="22"/>
          <w:szCs w:val="22"/>
        </w:rPr>
      </w:pPr>
    </w:p>
    <w:p w14:paraId="3AD46C31" w14:textId="6AF4C1D5" w:rsidR="006818B0" w:rsidRPr="006818B0" w:rsidRDefault="00E509BC" w:rsidP="00E509B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Ultimately, this coding exercise should </w:t>
      </w:r>
      <w:r w:rsidR="006818B0" w:rsidRPr="006818B0">
        <w:rPr>
          <w:rFonts w:asciiTheme="minorHAnsi" w:hAnsiTheme="minorHAnsi" w:cstheme="minorHAnsi"/>
          <w:sz w:val="22"/>
          <w:szCs w:val="22"/>
        </w:rPr>
        <w:t>create an opportunity for discussion – why did you do this that way, etc.</w:t>
      </w:r>
    </w:p>
    <w:p w14:paraId="6831FB5C" w14:textId="77777777" w:rsidR="00F3080E" w:rsidRPr="006818B0" w:rsidRDefault="00F3080E" w:rsidP="006818B0">
      <w:pPr>
        <w:rPr>
          <w:rFonts w:asciiTheme="minorHAnsi" w:hAnsiTheme="minorHAnsi" w:cstheme="minorHAnsi"/>
          <w:sz w:val="22"/>
          <w:szCs w:val="22"/>
        </w:rPr>
      </w:pPr>
    </w:p>
    <w:p w14:paraId="6084F5ED" w14:textId="77777777" w:rsidR="007C2F16" w:rsidRPr="006818B0" w:rsidRDefault="007C2F16" w:rsidP="006818B0">
      <w:pPr>
        <w:rPr>
          <w:rFonts w:asciiTheme="minorHAnsi" w:hAnsiTheme="minorHAnsi" w:cstheme="minorHAnsi"/>
          <w:sz w:val="22"/>
          <w:szCs w:val="22"/>
        </w:rPr>
      </w:pPr>
    </w:p>
    <w:sectPr w:rsidR="007C2F16" w:rsidRPr="006818B0" w:rsidSect="008E7DB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pgSz w:w="12240" w:h="15840" w:code="1"/>
      <w:pgMar w:top="2707" w:right="1800" w:bottom="1440" w:left="1800" w:header="720" w:footer="116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A387F" w14:textId="77777777" w:rsidR="006818B0" w:rsidRDefault="006818B0">
      <w:r>
        <w:separator/>
      </w:r>
    </w:p>
  </w:endnote>
  <w:endnote w:type="continuationSeparator" w:id="0">
    <w:p w14:paraId="2F5DA14D" w14:textId="77777777" w:rsidR="006818B0" w:rsidRDefault="00681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altName w:val="﷽﷽﷽﷽﷽﷽﷽﷽Ȁۃ怀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41219972"/>
      <w:docPartObj>
        <w:docPartGallery w:val="Page Numbers (Bottom of Page)"/>
        <w:docPartUnique/>
      </w:docPartObj>
    </w:sdtPr>
    <w:sdtContent>
      <w:p w14:paraId="5EDE495F" w14:textId="087C560E" w:rsidR="00E509BC" w:rsidRDefault="00E509BC" w:rsidP="00604DF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BE7A7C" w14:textId="77777777" w:rsidR="00E509BC" w:rsidRDefault="00E509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A010" w14:textId="77777777" w:rsidR="00E509BC" w:rsidRDefault="00E509BC" w:rsidP="00E509BC">
    <w:pPr>
      <w:pStyle w:val="Footer"/>
      <w:jc w:val="center"/>
      <w:rPr>
        <w:rFonts w:asciiTheme="minorHAnsi" w:hAnsiTheme="minorHAnsi" w:cstheme="minorHAnsi"/>
        <w:sz w:val="20"/>
        <w:szCs w:val="20"/>
      </w:rPr>
    </w:pPr>
  </w:p>
  <w:p w14:paraId="61EB103D" w14:textId="77777777" w:rsidR="00E509BC" w:rsidRDefault="00E509BC" w:rsidP="00E509BC">
    <w:pPr>
      <w:pStyle w:val="Footer"/>
      <w:jc w:val="center"/>
      <w:rPr>
        <w:rFonts w:asciiTheme="minorHAnsi" w:hAnsiTheme="minorHAnsi" w:cstheme="minorHAnsi"/>
        <w:sz w:val="20"/>
        <w:szCs w:val="20"/>
      </w:rPr>
    </w:pPr>
  </w:p>
  <w:p w14:paraId="11F6C00B" w14:textId="54EEA2DE" w:rsidR="00424E44" w:rsidRPr="00E509BC" w:rsidRDefault="00FB390E" w:rsidP="00E509BC">
    <w:pPr>
      <w:pStyle w:val="Footer"/>
      <w:jc w:val="center"/>
      <w:rPr>
        <w:rFonts w:asciiTheme="minorHAnsi" w:hAnsiTheme="minorHAnsi" w:cstheme="minorHAnsi"/>
        <w:sz w:val="20"/>
        <w:szCs w:val="20"/>
      </w:rPr>
    </w:pPr>
    <w:r w:rsidRPr="00E509BC">
      <w:rPr>
        <w:rFonts w:asciiTheme="minorHAnsi" w:hAnsiTheme="minorHAnsi" w:cstheme="minorHAnsi"/>
        <w:noProof/>
        <w:sz w:val="20"/>
        <w:szCs w:val="20"/>
      </w:rPr>
      <w:drawing>
        <wp:anchor distT="0" distB="0" distL="114300" distR="114300" simplePos="0" relativeHeight="251662336" behindDoc="0" locked="0" layoutInCell="1" allowOverlap="1" wp14:anchorId="1DA4A6FF" wp14:editId="50A74A65">
          <wp:simplePos x="0" y="0"/>
          <wp:positionH relativeFrom="column">
            <wp:posOffset>4305300</wp:posOffset>
          </wp:positionH>
          <wp:positionV relativeFrom="paragraph">
            <wp:posOffset>-253365</wp:posOffset>
          </wp:positionV>
          <wp:extent cx="1028700" cy="1028700"/>
          <wp:effectExtent l="0" t="0" r="0" b="0"/>
          <wp:wrapNone/>
          <wp:docPr id="31" name="Picture 3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1028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509BC">
      <w:rPr>
        <w:rFonts w:asciiTheme="minorHAnsi" w:hAnsiTheme="minorHAnsi" w:cstheme="minorHAnsi"/>
        <w:noProof/>
        <w:sz w:val="20"/>
        <w:szCs w:val="20"/>
      </w:rPr>
      <w:drawing>
        <wp:anchor distT="0" distB="0" distL="114300" distR="114300" simplePos="0" relativeHeight="251661312" behindDoc="0" locked="0" layoutInCell="1" allowOverlap="1" wp14:anchorId="3CDDE2A7" wp14:editId="274CF1F8">
          <wp:simplePos x="0" y="0"/>
          <wp:positionH relativeFrom="column">
            <wp:posOffset>5381625</wp:posOffset>
          </wp:positionH>
          <wp:positionV relativeFrom="paragraph">
            <wp:posOffset>264160</wp:posOffset>
          </wp:positionV>
          <wp:extent cx="647700" cy="156210"/>
          <wp:effectExtent l="0" t="0" r="0" b="0"/>
          <wp:wrapNone/>
          <wp:docPr id="2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156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509BC">
      <w:rPr>
        <w:rFonts w:asciiTheme="minorHAnsi" w:hAnsiTheme="minorHAnsi" w:cstheme="minorHAnsi"/>
        <w:noProof/>
        <w:sz w:val="20"/>
        <w:szCs w:val="20"/>
      </w:rPr>
      <w:drawing>
        <wp:anchor distT="0" distB="0" distL="114300" distR="114300" simplePos="0" relativeHeight="251653120" behindDoc="0" locked="0" layoutInCell="1" allowOverlap="1" wp14:anchorId="4DEB6DA4" wp14:editId="5BDA0F68">
          <wp:simplePos x="0" y="0"/>
          <wp:positionH relativeFrom="column">
            <wp:posOffset>-571500</wp:posOffset>
          </wp:positionH>
          <wp:positionV relativeFrom="paragraph">
            <wp:posOffset>41910</wp:posOffset>
          </wp:positionV>
          <wp:extent cx="533400" cy="533400"/>
          <wp:effectExtent l="0" t="0" r="0" b="0"/>
          <wp:wrapNone/>
          <wp:docPr id="4" name="Pictur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3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509BC" w:rsidRPr="00E509BC">
      <w:rPr>
        <w:rFonts w:asciiTheme="minorHAnsi" w:hAnsiTheme="minorHAnsi" w:cstheme="minorHAnsi"/>
        <w:sz w:val="20"/>
        <w:szCs w:val="20"/>
      </w:rPr>
      <w:t xml:space="preserve">Page </w:t>
    </w:r>
    <w:r w:rsidR="00E509BC" w:rsidRPr="00E509BC">
      <w:rPr>
        <w:rFonts w:asciiTheme="minorHAnsi" w:hAnsiTheme="minorHAnsi" w:cstheme="minorHAnsi"/>
        <w:sz w:val="20"/>
        <w:szCs w:val="20"/>
      </w:rPr>
      <w:fldChar w:fldCharType="begin"/>
    </w:r>
    <w:r w:rsidR="00E509BC" w:rsidRPr="00E509BC">
      <w:rPr>
        <w:rFonts w:asciiTheme="minorHAnsi" w:hAnsiTheme="minorHAnsi" w:cstheme="minorHAnsi"/>
        <w:sz w:val="20"/>
        <w:szCs w:val="20"/>
      </w:rPr>
      <w:instrText xml:space="preserve"> PAGE  \* MERGEFORMAT </w:instrText>
    </w:r>
    <w:r w:rsidR="00E509BC" w:rsidRPr="00E509BC">
      <w:rPr>
        <w:rFonts w:asciiTheme="minorHAnsi" w:hAnsiTheme="minorHAnsi" w:cstheme="minorHAnsi"/>
        <w:sz w:val="20"/>
        <w:szCs w:val="20"/>
      </w:rPr>
      <w:fldChar w:fldCharType="separate"/>
    </w:r>
    <w:r w:rsidR="00E509BC" w:rsidRPr="00E509BC">
      <w:rPr>
        <w:rFonts w:asciiTheme="minorHAnsi" w:hAnsiTheme="minorHAnsi" w:cstheme="minorHAnsi"/>
        <w:noProof/>
        <w:sz w:val="20"/>
        <w:szCs w:val="20"/>
      </w:rPr>
      <w:t>1</w:t>
    </w:r>
    <w:r w:rsidR="00E509BC" w:rsidRPr="00E509BC">
      <w:rPr>
        <w:rFonts w:asciiTheme="minorHAnsi" w:hAnsiTheme="minorHAnsi" w:cstheme="minorHAnsi"/>
        <w:sz w:val="20"/>
        <w:szCs w:val="20"/>
      </w:rPr>
      <w:fldChar w:fldCharType="end"/>
    </w:r>
    <w:r w:rsidR="00E509BC" w:rsidRPr="00E509BC">
      <w:rPr>
        <w:rFonts w:asciiTheme="minorHAnsi" w:hAnsiTheme="minorHAnsi" w:cstheme="minorHAnsi"/>
        <w:sz w:val="20"/>
        <w:szCs w:val="20"/>
      </w:rPr>
      <w:t xml:space="preserve"> of </w:t>
    </w:r>
    <w:r w:rsidR="00E509BC" w:rsidRPr="00E509BC">
      <w:rPr>
        <w:rFonts w:asciiTheme="minorHAnsi" w:hAnsiTheme="minorHAnsi" w:cstheme="minorHAnsi"/>
        <w:sz w:val="20"/>
        <w:szCs w:val="20"/>
      </w:rPr>
      <w:fldChar w:fldCharType="begin"/>
    </w:r>
    <w:r w:rsidR="00E509BC" w:rsidRPr="00E509BC">
      <w:rPr>
        <w:rFonts w:asciiTheme="minorHAnsi" w:hAnsiTheme="minorHAnsi" w:cstheme="minorHAnsi"/>
        <w:sz w:val="20"/>
        <w:szCs w:val="20"/>
      </w:rPr>
      <w:instrText xml:space="preserve"> NUMPAGES  \* MERGEFORMAT </w:instrText>
    </w:r>
    <w:r w:rsidR="00E509BC" w:rsidRPr="00E509BC">
      <w:rPr>
        <w:rFonts w:asciiTheme="minorHAnsi" w:hAnsiTheme="minorHAnsi" w:cstheme="minorHAnsi"/>
        <w:sz w:val="20"/>
        <w:szCs w:val="20"/>
      </w:rPr>
      <w:fldChar w:fldCharType="separate"/>
    </w:r>
    <w:r w:rsidR="00E509BC" w:rsidRPr="00E509BC">
      <w:rPr>
        <w:rFonts w:asciiTheme="minorHAnsi" w:hAnsiTheme="minorHAnsi" w:cstheme="minorHAnsi"/>
        <w:noProof/>
        <w:sz w:val="20"/>
        <w:szCs w:val="20"/>
      </w:rPr>
      <w:t>3</w:t>
    </w:r>
    <w:r w:rsidR="00E509BC" w:rsidRPr="00E509BC">
      <w:rPr>
        <w:rFonts w:asciiTheme="minorHAnsi" w:hAnsiTheme="minorHAnsi" w:cstheme="minorHAns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B6873" w14:textId="77777777" w:rsidR="006818B0" w:rsidRDefault="006818B0">
      <w:r>
        <w:separator/>
      </w:r>
    </w:p>
  </w:footnote>
  <w:footnote w:type="continuationSeparator" w:id="0">
    <w:p w14:paraId="1027CF6E" w14:textId="77777777" w:rsidR="006818B0" w:rsidRDefault="006818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1F9AF" w14:textId="77777777" w:rsidR="00424E44" w:rsidRDefault="00FB390E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0" allowOverlap="1" wp14:anchorId="123D1FB9" wp14:editId="4DF6C56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74970" cy="4822190"/>
          <wp:effectExtent l="0" t="0" r="0" b="0"/>
          <wp:wrapNone/>
          <wp:docPr id="21" name="Picture 2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4970" cy="4822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B4E60">
      <w:rPr>
        <w:noProof/>
      </w:rPr>
    </w:r>
    <w:r w:rsidR="00CB4E60">
      <w:rPr>
        <w:noProof/>
      </w:rPr>
      <w:pict w14:anchorId="0F0038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850.4pt;height:748.55pt;z-index:-2516602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HTwatermar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2C82" w14:textId="77777777" w:rsidR="006818B0" w:rsidRPr="006818B0" w:rsidRDefault="006818B0">
    <w:pPr>
      <w:pStyle w:val="Header"/>
      <w:rPr>
        <w:rFonts w:asciiTheme="minorHAnsi" w:hAnsiTheme="minorHAnsi" w:cstheme="minorHAnsi"/>
      </w:rPr>
    </w:pPr>
  </w:p>
  <w:p w14:paraId="150B5D03" w14:textId="77777777" w:rsidR="006818B0" w:rsidRPr="006818B0" w:rsidRDefault="006818B0">
    <w:pPr>
      <w:pStyle w:val="Header"/>
      <w:rPr>
        <w:rFonts w:asciiTheme="minorHAnsi" w:hAnsiTheme="minorHAnsi" w:cstheme="minorHAnsi"/>
      </w:rPr>
    </w:pPr>
  </w:p>
  <w:p w14:paraId="31FC7E80" w14:textId="77777777" w:rsidR="006818B0" w:rsidRPr="006818B0" w:rsidRDefault="006818B0">
    <w:pPr>
      <w:pStyle w:val="Header"/>
      <w:rPr>
        <w:rFonts w:asciiTheme="minorHAnsi" w:hAnsiTheme="minorHAnsi" w:cstheme="minorHAnsi"/>
      </w:rPr>
    </w:pPr>
  </w:p>
  <w:p w14:paraId="5F7CC4EF" w14:textId="77777777" w:rsidR="006818B0" w:rsidRPr="006818B0" w:rsidRDefault="006818B0">
    <w:pPr>
      <w:pStyle w:val="Header"/>
      <w:rPr>
        <w:rFonts w:asciiTheme="minorHAnsi" w:hAnsiTheme="minorHAnsi" w:cstheme="minorHAnsi"/>
      </w:rPr>
    </w:pPr>
  </w:p>
  <w:p w14:paraId="088B9C7C" w14:textId="77777777" w:rsidR="006818B0" w:rsidRPr="006818B0" w:rsidRDefault="006818B0">
    <w:pPr>
      <w:pStyle w:val="Header"/>
      <w:rPr>
        <w:rFonts w:asciiTheme="minorHAnsi" w:hAnsiTheme="minorHAnsi" w:cstheme="minorHAnsi"/>
      </w:rPr>
    </w:pPr>
  </w:p>
  <w:p w14:paraId="439625C5" w14:textId="77777777" w:rsidR="006818B0" w:rsidRPr="006818B0" w:rsidRDefault="006818B0">
    <w:pPr>
      <w:pStyle w:val="Header"/>
      <w:rPr>
        <w:rFonts w:asciiTheme="minorHAnsi" w:hAnsiTheme="minorHAnsi" w:cstheme="minorHAnsi"/>
      </w:rPr>
    </w:pPr>
  </w:p>
  <w:p w14:paraId="11B43322" w14:textId="5AF6A611" w:rsidR="00424E44" w:rsidRDefault="006818B0" w:rsidP="006818B0">
    <w:pPr>
      <w:pStyle w:val="Header"/>
      <w:jc w:val="center"/>
      <w:rPr>
        <w:rFonts w:asciiTheme="minorHAnsi" w:hAnsiTheme="minorHAnsi" w:cstheme="minorHAnsi"/>
        <w:b/>
        <w:bCs/>
        <w:sz w:val="28"/>
        <w:szCs w:val="28"/>
      </w:rPr>
    </w:pPr>
    <w:r w:rsidRPr="006818B0">
      <w:rPr>
        <w:rFonts w:asciiTheme="minorHAnsi" w:hAnsiTheme="minorHAnsi" w:cstheme="minorHAnsi"/>
        <w:b/>
        <w:bCs/>
        <w:noProof/>
        <w:sz w:val="28"/>
        <w:szCs w:val="28"/>
      </w:rPr>
      <w:drawing>
        <wp:anchor distT="0" distB="0" distL="114300" distR="114300" simplePos="0" relativeHeight="251651070" behindDoc="0" locked="0" layoutInCell="1" allowOverlap="1" wp14:anchorId="0F8AE8E3" wp14:editId="6220CA62">
          <wp:simplePos x="0" y="0"/>
          <wp:positionH relativeFrom="column">
            <wp:posOffset>4572000</wp:posOffset>
          </wp:positionH>
          <wp:positionV relativeFrom="page">
            <wp:posOffset>485717</wp:posOffset>
          </wp:positionV>
          <wp:extent cx="1600200" cy="514350"/>
          <wp:effectExtent l="0" t="0" r="0" b="0"/>
          <wp:wrapNone/>
          <wp:docPr id="6" name="Pictur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0589"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514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390E" w:rsidRPr="006818B0">
      <w:rPr>
        <w:rFonts w:asciiTheme="minorHAnsi" w:hAnsiTheme="minorHAnsi" w:cstheme="minorHAnsi"/>
        <w:b/>
        <w:bCs/>
        <w:noProof/>
        <w:sz w:val="28"/>
        <w:szCs w:val="28"/>
      </w:rPr>
      <w:drawing>
        <wp:anchor distT="0" distB="0" distL="114300" distR="114300" simplePos="0" relativeHeight="251652095" behindDoc="1" locked="0" layoutInCell="1" allowOverlap="1" wp14:anchorId="52EF3CD2" wp14:editId="184A70F0">
          <wp:simplePos x="0" y="0"/>
          <wp:positionH relativeFrom="column">
            <wp:posOffset>-666750</wp:posOffset>
          </wp:positionH>
          <wp:positionV relativeFrom="page">
            <wp:posOffset>533400</wp:posOffset>
          </wp:positionV>
          <wp:extent cx="3152775" cy="666750"/>
          <wp:effectExtent l="0" t="0" r="0" b="6350"/>
          <wp:wrapNone/>
          <wp:docPr id="28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52775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390E" w:rsidRPr="006818B0">
      <w:rPr>
        <w:rFonts w:asciiTheme="minorHAnsi" w:hAnsiTheme="minorHAnsi" w:cstheme="minorHAnsi"/>
        <w:b/>
        <w:bCs/>
        <w:noProof/>
        <w:sz w:val="28"/>
        <w:szCs w:val="28"/>
      </w:rPr>
      <w:drawing>
        <wp:anchor distT="0" distB="0" distL="114300" distR="114300" simplePos="0" relativeHeight="251659264" behindDoc="1" locked="0" layoutInCell="1" allowOverlap="1" wp14:anchorId="45A57B76" wp14:editId="605B9293">
          <wp:simplePos x="0" y="0"/>
          <wp:positionH relativeFrom="column">
            <wp:posOffset>-2800350</wp:posOffset>
          </wp:positionH>
          <wp:positionV relativeFrom="page">
            <wp:posOffset>3162300</wp:posOffset>
          </wp:positionV>
          <wp:extent cx="8445500" cy="7448550"/>
          <wp:effectExtent l="0" t="0" r="0" b="6350"/>
          <wp:wrapNone/>
          <wp:docPr id="26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45500" cy="74485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818B0">
      <w:rPr>
        <w:rFonts w:asciiTheme="minorHAnsi" w:hAnsiTheme="minorHAnsi" w:cstheme="minorHAnsi"/>
        <w:b/>
        <w:bCs/>
        <w:sz w:val="28"/>
        <w:szCs w:val="28"/>
      </w:rPr>
      <w:t>Coding Exercise</w:t>
    </w:r>
    <w:r w:rsidR="00E509BC">
      <w:rPr>
        <w:rFonts w:asciiTheme="minorHAnsi" w:hAnsiTheme="minorHAnsi" w:cstheme="minorHAnsi"/>
        <w:b/>
        <w:bCs/>
        <w:sz w:val="28"/>
        <w:szCs w:val="28"/>
      </w:rPr>
      <w:t xml:space="preserve"> v1.0</w:t>
    </w:r>
  </w:p>
  <w:p w14:paraId="434DCD6A" w14:textId="77777777" w:rsidR="00E509BC" w:rsidRPr="006818B0" w:rsidRDefault="00E509BC" w:rsidP="006818B0">
    <w:pPr>
      <w:pStyle w:val="Header"/>
      <w:jc w:val="center"/>
      <w:rPr>
        <w:rFonts w:asciiTheme="minorHAnsi" w:hAnsiTheme="minorHAnsi" w:cstheme="minorHAnsi"/>
        <w:b/>
        <w:bCs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0AC2" w14:textId="77777777" w:rsidR="00424E44" w:rsidRDefault="00FB390E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0" allowOverlap="1" wp14:anchorId="578DF906" wp14:editId="7C9738C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74970" cy="4822190"/>
          <wp:effectExtent l="0" t="0" r="0" b="0"/>
          <wp:wrapNone/>
          <wp:docPr id="20" name="Pictur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74970" cy="4822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B4E60">
      <w:rPr>
        <w:noProof/>
      </w:rPr>
    </w:r>
    <w:r w:rsidR="00CB4E60">
      <w:rPr>
        <w:noProof/>
      </w:rPr>
      <w:pict w14:anchorId="50698C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850.4pt;height:748.55pt;z-index:-25166131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HTwatermark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91595"/>
    <w:multiLevelType w:val="hybridMultilevel"/>
    <w:tmpl w:val="B9FA3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54E31"/>
    <w:multiLevelType w:val="hybridMultilevel"/>
    <w:tmpl w:val="C4021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77EFA"/>
    <w:multiLevelType w:val="hybridMultilevel"/>
    <w:tmpl w:val="30220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4E0BC0"/>
    <w:multiLevelType w:val="multilevel"/>
    <w:tmpl w:val="E514A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5A1404"/>
    <w:multiLevelType w:val="hybridMultilevel"/>
    <w:tmpl w:val="47DE7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3tjQxMLcwtDQxNTVR0lEKTi0uzszPAykwrAUA4Qea2ywAAAA="/>
  </w:docVars>
  <w:rsids>
    <w:rsidRoot w:val="006818B0"/>
    <w:rsid w:val="0000078C"/>
    <w:rsid w:val="00000C6A"/>
    <w:rsid w:val="0000141F"/>
    <w:rsid w:val="00001996"/>
    <w:rsid w:val="000019BD"/>
    <w:rsid w:val="00002DAA"/>
    <w:rsid w:val="00002E8D"/>
    <w:rsid w:val="00003061"/>
    <w:rsid w:val="0000307C"/>
    <w:rsid w:val="000047EC"/>
    <w:rsid w:val="00004D40"/>
    <w:rsid w:val="00005ED5"/>
    <w:rsid w:val="00007D60"/>
    <w:rsid w:val="000106EB"/>
    <w:rsid w:val="000109A3"/>
    <w:rsid w:val="00011FBD"/>
    <w:rsid w:val="000120AC"/>
    <w:rsid w:val="00012203"/>
    <w:rsid w:val="00012800"/>
    <w:rsid w:val="0001443A"/>
    <w:rsid w:val="00014647"/>
    <w:rsid w:val="000149ED"/>
    <w:rsid w:val="000153B9"/>
    <w:rsid w:val="0001565F"/>
    <w:rsid w:val="00015D63"/>
    <w:rsid w:val="000174BA"/>
    <w:rsid w:val="000177C0"/>
    <w:rsid w:val="0002228E"/>
    <w:rsid w:val="0002329C"/>
    <w:rsid w:val="00023CB7"/>
    <w:rsid w:val="00024CA7"/>
    <w:rsid w:val="0002530A"/>
    <w:rsid w:val="00025434"/>
    <w:rsid w:val="00025F24"/>
    <w:rsid w:val="000266B8"/>
    <w:rsid w:val="000266EC"/>
    <w:rsid w:val="0002696E"/>
    <w:rsid w:val="00026BD0"/>
    <w:rsid w:val="00027D1D"/>
    <w:rsid w:val="00030964"/>
    <w:rsid w:val="00031D28"/>
    <w:rsid w:val="00033EF6"/>
    <w:rsid w:val="00034275"/>
    <w:rsid w:val="0003642D"/>
    <w:rsid w:val="0003685F"/>
    <w:rsid w:val="0003693B"/>
    <w:rsid w:val="00037044"/>
    <w:rsid w:val="000376BD"/>
    <w:rsid w:val="00041064"/>
    <w:rsid w:val="0004136D"/>
    <w:rsid w:val="000422B6"/>
    <w:rsid w:val="000437A0"/>
    <w:rsid w:val="00043AEF"/>
    <w:rsid w:val="00043F77"/>
    <w:rsid w:val="00044430"/>
    <w:rsid w:val="000458C1"/>
    <w:rsid w:val="00045B36"/>
    <w:rsid w:val="00046788"/>
    <w:rsid w:val="000468B2"/>
    <w:rsid w:val="00046920"/>
    <w:rsid w:val="000479DF"/>
    <w:rsid w:val="00047BEA"/>
    <w:rsid w:val="000500AA"/>
    <w:rsid w:val="00050742"/>
    <w:rsid w:val="000509F8"/>
    <w:rsid w:val="00051C57"/>
    <w:rsid w:val="000522C9"/>
    <w:rsid w:val="000527B5"/>
    <w:rsid w:val="00053181"/>
    <w:rsid w:val="0005594E"/>
    <w:rsid w:val="00055FCF"/>
    <w:rsid w:val="00056831"/>
    <w:rsid w:val="00056FB4"/>
    <w:rsid w:val="00057FE1"/>
    <w:rsid w:val="00061C74"/>
    <w:rsid w:val="000621B6"/>
    <w:rsid w:val="0006434B"/>
    <w:rsid w:val="0006470E"/>
    <w:rsid w:val="0006688F"/>
    <w:rsid w:val="00067E0E"/>
    <w:rsid w:val="0007194B"/>
    <w:rsid w:val="00074A3F"/>
    <w:rsid w:val="00074E16"/>
    <w:rsid w:val="0007504B"/>
    <w:rsid w:val="00075208"/>
    <w:rsid w:val="00075577"/>
    <w:rsid w:val="00075D2B"/>
    <w:rsid w:val="0007647C"/>
    <w:rsid w:val="00076BAA"/>
    <w:rsid w:val="00080417"/>
    <w:rsid w:val="00080A54"/>
    <w:rsid w:val="00080F0A"/>
    <w:rsid w:val="00080FBF"/>
    <w:rsid w:val="0008337E"/>
    <w:rsid w:val="0008359D"/>
    <w:rsid w:val="0008384E"/>
    <w:rsid w:val="000848D2"/>
    <w:rsid w:val="000853DD"/>
    <w:rsid w:val="00085810"/>
    <w:rsid w:val="00085946"/>
    <w:rsid w:val="000873D9"/>
    <w:rsid w:val="00087F2F"/>
    <w:rsid w:val="00092907"/>
    <w:rsid w:val="00094626"/>
    <w:rsid w:val="0009496B"/>
    <w:rsid w:val="00095D1F"/>
    <w:rsid w:val="00096608"/>
    <w:rsid w:val="000969AB"/>
    <w:rsid w:val="000A05C2"/>
    <w:rsid w:val="000A3B4F"/>
    <w:rsid w:val="000A68F6"/>
    <w:rsid w:val="000B0000"/>
    <w:rsid w:val="000B0165"/>
    <w:rsid w:val="000B0F1A"/>
    <w:rsid w:val="000B2962"/>
    <w:rsid w:val="000B2972"/>
    <w:rsid w:val="000B2AF8"/>
    <w:rsid w:val="000B2DA1"/>
    <w:rsid w:val="000B43C2"/>
    <w:rsid w:val="000B4C15"/>
    <w:rsid w:val="000B5666"/>
    <w:rsid w:val="000B5A81"/>
    <w:rsid w:val="000B5B14"/>
    <w:rsid w:val="000B6759"/>
    <w:rsid w:val="000B6AA7"/>
    <w:rsid w:val="000B7EA6"/>
    <w:rsid w:val="000C084F"/>
    <w:rsid w:val="000C2FC0"/>
    <w:rsid w:val="000C33FE"/>
    <w:rsid w:val="000C3FB0"/>
    <w:rsid w:val="000C443A"/>
    <w:rsid w:val="000C553D"/>
    <w:rsid w:val="000C796B"/>
    <w:rsid w:val="000D0488"/>
    <w:rsid w:val="000D148C"/>
    <w:rsid w:val="000D3004"/>
    <w:rsid w:val="000E137C"/>
    <w:rsid w:val="000E15CE"/>
    <w:rsid w:val="000E1742"/>
    <w:rsid w:val="000E32FC"/>
    <w:rsid w:val="000E4029"/>
    <w:rsid w:val="000E4365"/>
    <w:rsid w:val="000E48C4"/>
    <w:rsid w:val="000E57AB"/>
    <w:rsid w:val="000E5A24"/>
    <w:rsid w:val="000E634F"/>
    <w:rsid w:val="000E6A90"/>
    <w:rsid w:val="000E7575"/>
    <w:rsid w:val="000E7BB2"/>
    <w:rsid w:val="000F1454"/>
    <w:rsid w:val="000F27A6"/>
    <w:rsid w:val="000F2F97"/>
    <w:rsid w:val="000F378D"/>
    <w:rsid w:val="000F4C2A"/>
    <w:rsid w:val="000F553D"/>
    <w:rsid w:val="000F64C2"/>
    <w:rsid w:val="000F663D"/>
    <w:rsid w:val="000F6C5A"/>
    <w:rsid w:val="000F6D50"/>
    <w:rsid w:val="000F76D7"/>
    <w:rsid w:val="000F7DAB"/>
    <w:rsid w:val="001031EC"/>
    <w:rsid w:val="001034F5"/>
    <w:rsid w:val="00107082"/>
    <w:rsid w:val="00107B47"/>
    <w:rsid w:val="00110B7A"/>
    <w:rsid w:val="0011143C"/>
    <w:rsid w:val="00111B35"/>
    <w:rsid w:val="00111D08"/>
    <w:rsid w:val="0011323B"/>
    <w:rsid w:val="0011477B"/>
    <w:rsid w:val="001148D2"/>
    <w:rsid w:val="001173BE"/>
    <w:rsid w:val="001201D9"/>
    <w:rsid w:val="00121BE5"/>
    <w:rsid w:val="00121E54"/>
    <w:rsid w:val="00122828"/>
    <w:rsid w:val="00123B38"/>
    <w:rsid w:val="001242EE"/>
    <w:rsid w:val="001263F6"/>
    <w:rsid w:val="00126A32"/>
    <w:rsid w:val="00127EBB"/>
    <w:rsid w:val="00131092"/>
    <w:rsid w:val="00134080"/>
    <w:rsid w:val="001341E3"/>
    <w:rsid w:val="0013433D"/>
    <w:rsid w:val="0013470C"/>
    <w:rsid w:val="00136D8C"/>
    <w:rsid w:val="00137625"/>
    <w:rsid w:val="001377A8"/>
    <w:rsid w:val="00140D8F"/>
    <w:rsid w:val="00141E6B"/>
    <w:rsid w:val="00142E98"/>
    <w:rsid w:val="00143315"/>
    <w:rsid w:val="00143F7A"/>
    <w:rsid w:val="0014657A"/>
    <w:rsid w:val="0014666C"/>
    <w:rsid w:val="00146939"/>
    <w:rsid w:val="00146DD1"/>
    <w:rsid w:val="00146FE3"/>
    <w:rsid w:val="0014727C"/>
    <w:rsid w:val="00150154"/>
    <w:rsid w:val="001502CA"/>
    <w:rsid w:val="00150395"/>
    <w:rsid w:val="00153EDD"/>
    <w:rsid w:val="00154624"/>
    <w:rsid w:val="00154E15"/>
    <w:rsid w:val="00155423"/>
    <w:rsid w:val="001556A9"/>
    <w:rsid w:val="001558F1"/>
    <w:rsid w:val="00155DA3"/>
    <w:rsid w:val="001567AB"/>
    <w:rsid w:val="00156BD8"/>
    <w:rsid w:val="00157B99"/>
    <w:rsid w:val="0016298A"/>
    <w:rsid w:val="00162B9C"/>
    <w:rsid w:val="00163865"/>
    <w:rsid w:val="00164C4C"/>
    <w:rsid w:val="00165149"/>
    <w:rsid w:val="00166377"/>
    <w:rsid w:val="00167DBF"/>
    <w:rsid w:val="00167E8D"/>
    <w:rsid w:val="00171021"/>
    <w:rsid w:val="001710C4"/>
    <w:rsid w:val="0017356A"/>
    <w:rsid w:val="00173878"/>
    <w:rsid w:val="00174F37"/>
    <w:rsid w:val="00175B63"/>
    <w:rsid w:val="0017666B"/>
    <w:rsid w:val="0017728D"/>
    <w:rsid w:val="001804E9"/>
    <w:rsid w:val="00182C07"/>
    <w:rsid w:val="0018344A"/>
    <w:rsid w:val="001849DE"/>
    <w:rsid w:val="00184E57"/>
    <w:rsid w:val="001856B9"/>
    <w:rsid w:val="00186BE8"/>
    <w:rsid w:val="00187367"/>
    <w:rsid w:val="00187D51"/>
    <w:rsid w:val="00190565"/>
    <w:rsid w:val="001911EF"/>
    <w:rsid w:val="001925D8"/>
    <w:rsid w:val="00192C11"/>
    <w:rsid w:val="00193234"/>
    <w:rsid w:val="00193253"/>
    <w:rsid w:val="0019476F"/>
    <w:rsid w:val="00195309"/>
    <w:rsid w:val="00195767"/>
    <w:rsid w:val="001957AE"/>
    <w:rsid w:val="001A053C"/>
    <w:rsid w:val="001A1EDA"/>
    <w:rsid w:val="001A3359"/>
    <w:rsid w:val="001A4170"/>
    <w:rsid w:val="001A4640"/>
    <w:rsid w:val="001A4E71"/>
    <w:rsid w:val="001A51FA"/>
    <w:rsid w:val="001A54E4"/>
    <w:rsid w:val="001A6F3F"/>
    <w:rsid w:val="001A7293"/>
    <w:rsid w:val="001B01BD"/>
    <w:rsid w:val="001B1D64"/>
    <w:rsid w:val="001B1FF1"/>
    <w:rsid w:val="001B216A"/>
    <w:rsid w:val="001B4D0E"/>
    <w:rsid w:val="001B5CA0"/>
    <w:rsid w:val="001B5EA0"/>
    <w:rsid w:val="001C0CC9"/>
    <w:rsid w:val="001C1833"/>
    <w:rsid w:val="001C3EEA"/>
    <w:rsid w:val="001C3F82"/>
    <w:rsid w:val="001C48E5"/>
    <w:rsid w:val="001C4CFF"/>
    <w:rsid w:val="001C4EF8"/>
    <w:rsid w:val="001C5769"/>
    <w:rsid w:val="001C5801"/>
    <w:rsid w:val="001C60E9"/>
    <w:rsid w:val="001D042E"/>
    <w:rsid w:val="001D1439"/>
    <w:rsid w:val="001D1CB7"/>
    <w:rsid w:val="001D3F59"/>
    <w:rsid w:val="001D42BC"/>
    <w:rsid w:val="001D4F96"/>
    <w:rsid w:val="001D5306"/>
    <w:rsid w:val="001D753F"/>
    <w:rsid w:val="001E2231"/>
    <w:rsid w:val="001E2CB6"/>
    <w:rsid w:val="001E2DBD"/>
    <w:rsid w:val="001E3041"/>
    <w:rsid w:val="001E68D8"/>
    <w:rsid w:val="001E6FE9"/>
    <w:rsid w:val="001E77FF"/>
    <w:rsid w:val="001F022D"/>
    <w:rsid w:val="001F127F"/>
    <w:rsid w:val="001F47C7"/>
    <w:rsid w:val="001F561D"/>
    <w:rsid w:val="002004B7"/>
    <w:rsid w:val="002012C9"/>
    <w:rsid w:val="00201F71"/>
    <w:rsid w:val="00202A68"/>
    <w:rsid w:val="00202E13"/>
    <w:rsid w:val="0020431A"/>
    <w:rsid w:val="00204533"/>
    <w:rsid w:val="0020454D"/>
    <w:rsid w:val="00206269"/>
    <w:rsid w:val="00206A5C"/>
    <w:rsid w:val="00207719"/>
    <w:rsid w:val="002111D0"/>
    <w:rsid w:val="002113F8"/>
    <w:rsid w:val="00212405"/>
    <w:rsid w:val="0021306B"/>
    <w:rsid w:val="0021370B"/>
    <w:rsid w:val="00214F63"/>
    <w:rsid w:val="00214F64"/>
    <w:rsid w:val="002161C2"/>
    <w:rsid w:val="00220A8F"/>
    <w:rsid w:val="00221B1D"/>
    <w:rsid w:val="00223886"/>
    <w:rsid w:val="00224B13"/>
    <w:rsid w:val="0022570A"/>
    <w:rsid w:val="00226671"/>
    <w:rsid w:val="0022668E"/>
    <w:rsid w:val="0022672C"/>
    <w:rsid w:val="00226F87"/>
    <w:rsid w:val="002277EB"/>
    <w:rsid w:val="00230349"/>
    <w:rsid w:val="00231204"/>
    <w:rsid w:val="002312AB"/>
    <w:rsid w:val="002315E2"/>
    <w:rsid w:val="00232A58"/>
    <w:rsid w:val="002336C7"/>
    <w:rsid w:val="002337A3"/>
    <w:rsid w:val="00234507"/>
    <w:rsid w:val="00234B39"/>
    <w:rsid w:val="00236A63"/>
    <w:rsid w:val="00236C9F"/>
    <w:rsid w:val="00237B71"/>
    <w:rsid w:val="00240A5E"/>
    <w:rsid w:val="00240A7F"/>
    <w:rsid w:val="0024192B"/>
    <w:rsid w:val="0024196B"/>
    <w:rsid w:val="00241BEF"/>
    <w:rsid w:val="00242272"/>
    <w:rsid w:val="002426CB"/>
    <w:rsid w:val="00243475"/>
    <w:rsid w:val="00243C93"/>
    <w:rsid w:val="00244B74"/>
    <w:rsid w:val="00244D2D"/>
    <w:rsid w:val="00246539"/>
    <w:rsid w:val="00246733"/>
    <w:rsid w:val="0024686A"/>
    <w:rsid w:val="00247645"/>
    <w:rsid w:val="002500F0"/>
    <w:rsid w:val="002516BA"/>
    <w:rsid w:val="00252128"/>
    <w:rsid w:val="00252E2F"/>
    <w:rsid w:val="00254440"/>
    <w:rsid w:val="00254492"/>
    <w:rsid w:val="002545E4"/>
    <w:rsid w:val="002556A0"/>
    <w:rsid w:val="00256B1B"/>
    <w:rsid w:val="00256E05"/>
    <w:rsid w:val="0025713D"/>
    <w:rsid w:val="00261475"/>
    <w:rsid w:val="00262A62"/>
    <w:rsid w:val="00263A01"/>
    <w:rsid w:val="002647F8"/>
    <w:rsid w:val="00264F91"/>
    <w:rsid w:val="00265183"/>
    <w:rsid w:val="0026575F"/>
    <w:rsid w:val="00265B4F"/>
    <w:rsid w:val="00266C46"/>
    <w:rsid w:val="00267AC9"/>
    <w:rsid w:val="00270779"/>
    <w:rsid w:val="00270D0B"/>
    <w:rsid w:val="00271049"/>
    <w:rsid w:val="00272018"/>
    <w:rsid w:val="00272895"/>
    <w:rsid w:val="00272A82"/>
    <w:rsid w:val="00273E36"/>
    <w:rsid w:val="00274327"/>
    <w:rsid w:val="0027549F"/>
    <w:rsid w:val="00276448"/>
    <w:rsid w:val="00276CE3"/>
    <w:rsid w:val="002825FC"/>
    <w:rsid w:val="002829BC"/>
    <w:rsid w:val="00283406"/>
    <w:rsid w:val="00284A03"/>
    <w:rsid w:val="00285A86"/>
    <w:rsid w:val="00286F6B"/>
    <w:rsid w:val="00290663"/>
    <w:rsid w:val="00292741"/>
    <w:rsid w:val="002958FC"/>
    <w:rsid w:val="00295E5B"/>
    <w:rsid w:val="00297A68"/>
    <w:rsid w:val="002A0F10"/>
    <w:rsid w:val="002A1DEF"/>
    <w:rsid w:val="002A24EA"/>
    <w:rsid w:val="002A2C02"/>
    <w:rsid w:val="002A3E83"/>
    <w:rsid w:val="002A4A85"/>
    <w:rsid w:val="002A4C2B"/>
    <w:rsid w:val="002A4E3E"/>
    <w:rsid w:val="002A68B9"/>
    <w:rsid w:val="002B0735"/>
    <w:rsid w:val="002B0C88"/>
    <w:rsid w:val="002B1755"/>
    <w:rsid w:val="002B191C"/>
    <w:rsid w:val="002B1FD2"/>
    <w:rsid w:val="002B296A"/>
    <w:rsid w:val="002B2B9A"/>
    <w:rsid w:val="002B5FD6"/>
    <w:rsid w:val="002B7A54"/>
    <w:rsid w:val="002C0158"/>
    <w:rsid w:val="002C078B"/>
    <w:rsid w:val="002C0B80"/>
    <w:rsid w:val="002C22A4"/>
    <w:rsid w:val="002C29B9"/>
    <w:rsid w:val="002C2C06"/>
    <w:rsid w:val="002C2D5F"/>
    <w:rsid w:val="002C414C"/>
    <w:rsid w:val="002C4240"/>
    <w:rsid w:val="002C49C8"/>
    <w:rsid w:val="002C50FE"/>
    <w:rsid w:val="002C51E9"/>
    <w:rsid w:val="002C5B30"/>
    <w:rsid w:val="002C5C95"/>
    <w:rsid w:val="002C5E33"/>
    <w:rsid w:val="002D19D5"/>
    <w:rsid w:val="002D1F60"/>
    <w:rsid w:val="002D38E1"/>
    <w:rsid w:val="002D43CE"/>
    <w:rsid w:val="002D44CE"/>
    <w:rsid w:val="002D524F"/>
    <w:rsid w:val="002D5C3C"/>
    <w:rsid w:val="002D5F2C"/>
    <w:rsid w:val="002D6DF1"/>
    <w:rsid w:val="002D70E6"/>
    <w:rsid w:val="002D7281"/>
    <w:rsid w:val="002E02CB"/>
    <w:rsid w:val="002E0A94"/>
    <w:rsid w:val="002E100E"/>
    <w:rsid w:val="002E1F25"/>
    <w:rsid w:val="002E2793"/>
    <w:rsid w:val="002E2829"/>
    <w:rsid w:val="002E4BD9"/>
    <w:rsid w:val="002E508C"/>
    <w:rsid w:val="002E63FA"/>
    <w:rsid w:val="002F07BC"/>
    <w:rsid w:val="002F133A"/>
    <w:rsid w:val="002F2583"/>
    <w:rsid w:val="002F32A6"/>
    <w:rsid w:val="002F3788"/>
    <w:rsid w:val="002F4716"/>
    <w:rsid w:val="002F478F"/>
    <w:rsid w:val="002F4B4D"/>
    <w:rsid w:val="002F4B8E"/>
    <w:rsid w:val="002F4FD2"/>
    <w:rsid w:val="002F6AE0"/>
    <w:rsid w:val="002F6DCA"/>
    <w:rsid w:val="002F7E00"/>
    <w:rsid w:val="0030008B"/>
    <w:rsid w:val="00301FF8"/>
    <w:rsid w:val="00302280"/>
    <w:rsid w:val="0030256C"/>
    <w:rsid w:val="00302A9D"/>
    <w:rsid w:val="003031BD"/>
    <w:rsid w:val="003039C7"/>
    <w:rsid w:val="0030545A"/>
    <w:rsid w:val="00306F35"/>
    <w:rsid w:val="00307CB6"/>
    <w:rsid w:val="00311211"/>
    <w:rsid w:val="003119CE"/>
    <w:rsid w:val="00311CAB"/>
    <w:rsid w:val="003128AA"/>
    <w:rsid w:val="003129C7"/>
    <w:rsid w:val="00312D31"/>
    <w:rsid w:val="0031422B"/>
    <w:rsid w:val="00314C95"/>
    <w:rsid w:val="00314F5D"/>
    <w:rsid w:val="003150FC"/>
    <w:rsid w:val="003157AB"/>
    <w:rsid w:val="00315A9D"/>
    <w:rsid w:val="00316044"/>
    <w:rsid w:val="003203A0"/>
    <w:rsid w:val="00321D8C"/>
    <w:rsid w:val="00324EBD"/>
    <w:rsid w:val="00326828"/>
    <w:rsid w:val="003271D1"/>
    <w:rsid w:val="00327F48"/>
    <w:rsid w:val="00332C1F"/>
    <w:rsid w:val="003338AD"/>
    <w:rsid w:val="00333CCF"/>
    <w:rsid w:val="0033705A"/>
    <w:rsid w:val="00337397"/>
    <w:rsid w:val="00337E25"/>
    <w:rsid w:val="00337F57"/>
    <w:rsid w:val="00340DDC"/>
    <w:rsid w:val="00341517"/>
    <w:rsid w:val="00342F55"/>
    <w:rsid w:val="003450A9"/>
    <w:rsid w:val="00351154"/>
    <w:rsid w:val="003516C6"/>
    <w:rsid w:val="00355AB3"/>
    <w:rsid w:val="00355DA7"/>
    <w:rsid w:val="00356B05"/>
    <w:rsid w:val="00356DEB"/>
    <w:rsid w:val="00357C5D"/>
    <w:rsid w:val="00357E8E"/>
    <w:rsid w:val="00360DAD"/>
    <w:rsid w:val="003638E1"/>
    <w:rsid w:val="003649B2"/>
    <w:rsid w:val="00364C0F"/>
    <w:rsid w:val="00364EA5"/>
    <w:rsid w:val="00367078"/>
    <w:rsid w:val="00367684"/>
    <w:rsid w:val="00370F16"/>
    <w:rsid w:val="0037152A"/>
    <w:rsid w:val="00371C99"/>
    <w:rsid w:val="003733C6"/>
    <w:rsid w:val="00373B97"/>
    <w:rsid w:val="00373C51"/>
    <w:rsid w:val="00375B36"/>
    <w:rsid w:val="00376DC0"/>
    <w:rsid w:val="00380A2C"/>
    <w:rsid w:val="0038180D"/>
    <w:rsid w:val="00382351"/>
    <w:rsid w:val="00383880"/>
    <w:rsid w:val="00383E99"/>
    <w:rsid w:val="0038405C"/>
    <w:rsid w:val="00385594"/>
    <w:rsid w:val="00386260"/>
    <w:rsid w:val="003868A6"/>
    <w:rsid w:val="0038754A"/>
    <w:rsid w:val="00390066"/>
    <w:rsid w:val="003910E7"/>
    <w:rsid w:val="00392A60"/>
    <w:rsid w:val="00392EA9"/>
    <w:rsid w:val="003931E0"/>
    <w:rsid w:val="0039329F"/>
    <w:rsid w:val="00394F38"/>
    <w:rsid w:val="0039652B"/>
    <w:rsid w:val="00397B50"/>
    <w:rsid w:val="003A1358"/>
    <w:rsid w:val="003A16B4"/>
    <w:rsid w:val="003A1D59"/>
    <w:rsid w:val="003A1E48"/>
    <w:rsid w:val="003A26FF"/>
    <w:rsid w:val="003A3D95"/>
    <w:rsid w:val="003A7F30"/>
    <w:rsid w:val="003A7FBE"/>
    <w:rsid w:val="003B0116"/>
    <w:rsid w:val="003B092A"/>
    <w:rsid w:val="003B09D9"/>
    <w:rsid w:val="003B0AB9"/>
    <w:rsid w:val="003B0BEF"/>
    <w:rsid w:val="003B1049"/>
    <w:rsid w:val="003B106D"/>
    <w:rsid w:val="003B21D2"/>
    <w:rsid w:val="003B27C8"/>
    <w:rsid w:val="003B33BE"/>
    <w:rsid w:val="003B34DA"/>
    <w:rsid w:val="003B4009"/>
    <w:rsid w:val="003B47F1"/>
    <w:rsid w:val="003B4C3B"/>
    <w:rsid w:val="003B5EC1"/>
    <w:rsid w:val="003B60C8"/>
    <w:rsid w:val="003B7B9C"/>
    <w:rsid w:val="003C0F5F"/>
    <w:rsid w:val="003C26A1"/>
    <w:rsid w:val="003C3700"/>
    <w:rsid w:val="003C5D92"/>
    <w:rsid w:val="003C624D"/>
    <w:rsid w:val="003C6705"/>
    <w:rsid w:val="003C67EE"/>
    <w:rsid w:val="003D1BCB"/>
    <w:rsid w:val="003D2594"/>
    <w:rsid w:val="003D30EA"/>
    <w:rsid w:val="003D5489"/>
    <w:rsid w:val="003D6769"/>
    <w:rsid w:val="003D6B8F"/>
    <w:rsid w:val="003E0D0B"/>
    <w:rsid w:val="003E2267"/>
    <w:rsid w:val="003E3004"/>
    <w:rsid w:val="003E32F7"/>
    <w:rsid w:val="003E360F"/>
    <w:rsid w:val="003E3F1D"/>
    <w:rsid w:val="003E4F4A"/>
    <w:rsid w:val="003E579E"/>
    <w:rsid w:val="003E5FDE"/>
    <w:rsid w:val="003E65BE"/>
    <w:rsid w:val="003E676B"/>
    <w:rsid w:val="003E7514"/>
    <w:rsid w:val="003F0021"/>
    <w:rsid w:val="003F016D"/>
    <w:rsid w:val="003F0ED1"/>
    <w:rsid w:val="003F17C3"/>
    <w:rsid w:val="003F1F02"/>
    <w:rsid w:val="003F324C"/>
    <w:rsid w:val="003F342A"/>
    <w:rsid w:val="003F3B4C"/>
    <w:rsid w:val="003F461E"/>
    <w:rsid w:val="003F4AA4"/>
    <w:rsid w:val="003F564D"/>
    <w:rsid w:val="003F69A9"/>
    <w:rsid w:val="003F7019"/>
    <w:rsid w:val="003F7262"/>
    <w:rsid w:val="003F73B6"/>
    <w:rsid w:val="003F758E"/>
    <w:rsid w:val="003F78D3"/>
    <w:rsid w:val="003F7975"/>
    <w:rsid w:val="003F79F6"/>
    <w:rsid w:val="003F7E53"/>
    <w:rsid w:val="00400840"/>
    <w:rsid w:val="00400C46"/>
    <w:rsid w:val="004010B7"/>
    <w:rsid w:val="00401941"/>
    <w:rsid w:val="004029AC"/>
    <w:rsid w:val="004032DF"/>
    <w:rsid w:val="00403EC5"/>
    <w:rsid w:val="00410BDF"/>
    <w:rsid w:val="0041105D"/>
    <w:rsid w:val="0041179E"/>
    <w:rsid w:val="0041183B"/>
    <w:rsid w:val="00411EB9"/>
    <w:rsid w:val="00413BD5"/>
    <w:rsid w:val="00413DBD"/>
    <w:rsid w:val="00416CE0"/>
    <w:rsid w:val="00420535"/>
    <w:rsid w:val="0042096A"/>
    <w:rsid w:val="00421B5B"/>
    <w:rsid w:val="00422232"/>
    <w:rsid w:val="00423682"/>
    <w:rsid w:val="004236C3"/>
    <w:rsid w:val="00423900"/>
    <w:rsid w:val="00424E13"/>
    <w:rsid w:val="00424E44"/>
    <w:rsid w:val="00424F05"/>
    <w:rsid w:val="00425099"/>
    <w:rsid w:val="0042576F"/>
    <w:rsid w:val="0042610E"/>
    <w:rsid w:val="0042612B"/>
    <w:rsid w:val="0042744E"/>
    <w:rsid w:val="0042748B"/>
    <w:rsid w:val="004274A7"/>
    <w:rsid w:val="004308E6"/>
    <w:rsid w:val="004317CF"/>
    <w:rsid w:val="00432D0B"/>
    <w:rsid w:val="00432D99"/>
    <w:rsid w:val="00434432"/>
    <w:rsid w:val="00434EE0"/>
    <w:rsid w:val="00435683"/>
    <w:rsid w:val="00437473"/>
    <w:rsid w:val="0043766B"/>
    <w:rsid w:val="00437A10"/>
    <w:rsid w:val="00437FC7"/>
    <w:rsid w:val="00442BEA"/>
    <w:rsid w:val="00444F9B"/>
    <w:rsid w:val="00445D3E"/>
    <w:rsid w:val="0044724A"/>
    <w:rsid w:val="004477D4"/>
    <w:rsid w:val="00450A76"/>
    <w:rsid w:val="00450F8C"/>
    <w:rsid w:val="004512C2"/>
    <w:rsid w:val="00451371"/>
    <w:rsid w:val="00451669"/>
    <w:rsid w:val="00451670"/>
    <w:rsid w:val="004519F5"/>
    <w:rsid w:val="00452077"/>
    <w:rsid w:val="00452751"/>
    <w:rsid w:val="00454A5E"/>
    <w:rsid w:val="00455545"/>
    <w:rsid w:val="004559BA"/>
    <w:rsid w:val="00455CC4"/>
    <w:rsid w:val="004564EF"/>
    <w:rsid w:val="00456C00"/>
    <w:rsid w:val="00457044"/>
    <w:rsid w:val="00457920"/>
    <w:rsid w:val="00460C23"/>
    <w:rsid w:val="00460DCE"/>
    <w:rsid w:val="00460FFF"/>
    <w:rsid w:val="0046220F"/>
    <w:rsid w:val="004622E6"/>
    <w:rsid w:val="004632DF"/>
    <w:rsid w:val="00465214"/>
    <w:rsid w:val="00466094"/>
    <w:rsid w:val="0046622A"/>
    <w:rsid w:val="00466427"/>
    <w:rsid w:val="00466866"/>
    <w:rsid w:val="004703B4"/>
    <w:rsid w:val="00470DF9"/>
    <w:rsid w:val="00471C7A"/>
    <w:rsid w:val="00474687"/>
    <w:rsid w:val="00474C7C"/>
    <w:rsid w:val="00475E24"/>
    <w:rsid w:val="00476875"/>
    <w:rsid w:val="004773D5"/>
    <w:rsid w:val="0047757D"/>
    <w:rsid w:val="00477635"/>
    <w:rsid w:val="00477BE0"/>
    <w:rsid w:val="0048104E"/>
    <w:rsid w:val="00481053"/>
    <w:rsid w:val="00481250"/>
    <w:rsid w:val="00481370"/>
    <w:rsid w:val="00482C6F"/>
    <w:rsid w:val="00484F79"/>
    <w:rsid w:val="0048577A"/>
    <w:rsid w:val="00485A61"/>
    <w:rsid w:val="00486083"/>
    <w:rsid w:val="004876F6"/>
    <w:rsid w:val="004877B6"/>
    <w:rsid w:val="004900A3"/>
    <w:rsid w:val="0049020D"/>
    <w:rsid w:val="0049145C"/>
    <w:rsid w:val="004921B2"/>
    <w:rsid w:val="00492969"/>
    <w:rsid w:val="00492FEA"/>
    <w:rsid w:val="00494094"/>
    <w:rsid w:val="00495EC0"/>
    <w:rsid w:val="00496E36"/>
    <w:rsid w:val="00496EEE"/>
    <w:rsid w:val="004A00D7"/>
    <w:rsid w:val="004A0F6F"/>
    <w:rsid w:val="004A139F"/>
    <w:rsid w:val="004A2E5D"/>
    <w:rsid w:val="004A31B0"/>
    <w:rsid w:val="004A445D"/>
    <w:rsid w:val="004A6D80"/>
    <w:rsid w:val="004B228C"/>
    <w:rsid w:val="004B2CCE"/>
    <w:rsid w:val="004B50F6"/>
    <w:rsid w:val="004B57D6"/>
    <w:rsid w:val="004B5B5B"/>
    <w:rsid w:val="004B5F0A"/>
    <w:rsid w:val="004C1CA8"/>
    <w:rsid w:val="004C2699"/>
    <w:rsid w:val="004C2EC2"/>
    <w:rsid w:val="004C2F93"/>
    <w:rsid w:val="004C30D1"/>
    <w:rsid w:val="004C4313"/>
    <w:rsid w:val="004C458A"/>
    <w:rsid w:val="004C4F82"/>
    <w:rsid w:val="004C7317"/>
    <w:rsid w:val="004D122B"/>
    <w:rsid w:val="004D1AB6"/>
    <w:rsid w:val="004D2E7A"/>
    <w:rsid w:val="004D5234"/>
    <w:rsid w:val="004E02C3"/>
    <w:rsid w:val="004E0E1F"/>
    <w:rsid w:val="004E0FB2"/>
    <w:rsid w:val="004E157C"/>
    <w:rsid w:val="004E2097"/>
    <w:rsid w:val="004E2B75"/>
    <w:rsid w:val="004E3BC5"/>
    <w:rsid w:val="004E50D9"/>
    <w:rsid w:val="004E62D9"/>
    <w:rsid w:val="004E6363"/>
    <w:rsid w:val="004E6EBA"/>
    <w:rsid w:val="004E70A1"/>
    <w:rsid w:val="004E710E"/>
    <w:rsid w:val="004E71A2"/>
    <w:rsid w:val="004E723D"/>
    <w:rsid w:val="004F021A"/>
    <w:rsid w:val="004F0AC5"/>
    <w:rsid w:val="004F1A05"/>
    <w:rsid w:val="004F374B"/>
    <w:rsid w:val="004F56A5"/>
    <w:rsid w:val="0050019F"/>
    <w:rsid w:val="0050193F"/>
    <w:rsid w:val="00501A7A"/>
    <w:rsid w:val="00503136"/>
    <w:rsid w:val="00503393"/>
    <w:rsid w:val="00504083"/>
    <w:rsid w:val="00504E89"/>
    <w:rsid w:val="00506978"/>
    <w:rsid w:val="0051082C"/>
    <w:rsid w:val="00512070"/>
    <w:rsid w:val="00512DD4"/>
    <w:rsid w:val="00513963"/>
    <w:rsid w:val="00514B05"/>
    <w:rsid w:val="00515432"/>
    <w:rsid w:val="00517A55"/>
    <w:rsid w:val="00517E21"/>
    <w:rsid w:val="0052033B"/>
    <w:rsid w:val="0052378A"/>
    <w:rsid w:val="00523953"/>
    <w:rsid w:val="005254FE"/>
    <w:rsid w:val="00530CEE"/>
    <w:rsid w:val="00530E6F"/>
    <w:rsid w:val="0053133D"/>
    <w:rsid w:val="00532189"/>
    <w:rsid w:val="005343A3"/>
    <w:rsid w:val="00534990"/>
    <w:rsid w:val="00534D32"/>
    <w:rsid w:val="00535C56"/>
    <w:rsid w:val="00536471"/>
    <w:rsid w:val="00536582"/>
    <w:rsid w:val="005378F9"/>
    <w:rsid w:val="00537FA6"/>
    <w:rsid w:val="005415D9"/>
    <w:rsid w:val="00541BB3"/>
    <w:rsid w:val="00543121"/>
    <w:rsid w:val="005441FF"/>
    <w:rsid w:val="00544260"/>
    <w:rsid w:val="00544408"/>
    <w:rsid w:val="00545E1A"/>
    <w:rsid w:val="0054600E"/>
    <w:rsid w:val="005509BB"/>
    <w:rsid w:val="00551C32"/>
    <w:rsid w:val="00552768"/>
    <w:rsid w:val="00554447"/>
    <w:rsid w:val="005546AF"/>
    <w:rsid w:val="00554D59"/>
    <w:rsid w:val="0056033D"/>
    <w:rsid w:val="00561D27"/>
    <w:rsid w:val="00562632"/>
    <w:rsid w:val="00562C24"/>
    <w:rsid w:val="00563724"/>
    <w:rsid w:val="005655A4"/>
    <w:rsid w:val="0056611E"/>
    <w:rsid w:val="00566517"/>
    <w:rsid w:val="0056769C"/>
    <w:rsid w:val="00570662"/>
    <w:rsid w:val="00570FB5"/>
    <w:rsid w:val="0057226A"/>
    <w:rsid w:val="00573FF6"/>
    <w:rsid w:val="005747EE"/>
    <w:rsid w:val="005749DB"/>
    <w:rsid w:val="005757A8"/>
    <w:rsid w:val="005800CE"/>
    <w:rsid w:val="0058112E"/>
    <w:rsid w:val="00581C98"/>
    <w:rsid w:val="0058206F"/>
    <w:rsid w:val="005822EC"/>
    <w:rsid w:val="00583F5B"/>
    <w:rsid w:val="005851ED"/>
    <w:rsid w:val="00587425"/>
    <w:rsid w:val="0058744A"/>
    <w:rsid w:val="005905C1"/>
    <w:rsid w:val="005909F5"/>
    <w:rsid w:val="005916C1"/>
    <w:rsid w:val="005929AC"/>
    <w:rsid w:val="005930C2"/>
    <w:rsid w:val="005937D7"/>
    <w:rsid w:val="00593B99"/>
    <w:rsid w:val="00593C87"/>
    <w:rsid w:val="00593E4D"/>
    <w:rsid w:val="005954FC"/>
    <w:rsid w:val="00595D5F"/>
    <w:rsid w:val="005976EC"/>
    <w:rsid w:val="00597704"/>
    <w:rsid w:val="00597CE5"/>
    <w:rsid w:val="005A11BC"/>
    <w:rsid w:val="005A1EAB"/>
    <w:rsid w:val="005A1EC5"/>
    <w:rsid w:val="005A258A"/>
    <w:rsid w:val="005A33B0"/>
    <w:rsid w:val="005A4D13"/>
    <w:rsid w:val="005A616E"/>
    <w:rsid w:val="005A7419"/>
    <w:rsid w:val="005B051C"/>
    <w:rsid w:val="005B2260"/>
    <w:rsid w:val="005B3508"/>
    <w:rsid w:val="005B3AB5"/>
    <w:rsid w:val="005B3EA8"/>
    <w:rsid w:val="005B455D"/>
    <w:rsid w:val="005B47E7"/>
    <w:rsid w:val="005B4A99"/>
    <w:rsid w:val="005B5635"/>
    <w:rsid w:val="005B6778"/>
    <w:rsid w:val="005C01FC"/>
    <w:rsid w:val="005C1457"/>
    <w:rsid w:val="005C2249"/>
    <w:rsid w:val="005C2C32"/>
    <w:rsid w:val="005C33AE"/>
    <w:rsid w:val="005C37BF"/>
    <w:rsid w:val="005C3F3B"/>
    <w:rsid w:val="005C5889"/>
    <w:rsid w:val="005C67F5"/>
    <w:rsid w:val="005C6B40"/>
    <w:rsid w:val="005D128E"/>
    <w:rsid w:val="005D3A40"/>
    <w:rsid w:val="005D3CEB"/>
    <w:rsid w:val="005D3D7E"/>
    <w:rsid w:val="005D4D4C"/>
    <w:rsid w:val="005D5309"/>
    <w:rsid w:val="005D660A"/>
    <w:rsid w:val="005D69F1"/>
    <w:rsid w:val="005D6F59"/>
    <w:rsid w:val="005D7064"/>
    <w:rsid w:val="005E0D3F"/>
    <w:rsid w:val="005E15D7"/>
    <w:rsid w:val="005E27C8"/>
    <w:rsid w:val="005E2965"/>
    <w:rsid w:val="005E4CD5"/>
    <w:rsid w:val="005E5252"/>
    <w:rsid w:val="005E55F1"/>
    <w:rsid w:val="005E59AC"/>
    <w:rsid w:val="005E5E7D"/>
    <w:rsid w:val="005E605E"/>
    <w:rsid w:val="005E712A"/>
    <w:rsid w:val="005E7358"/>
    <w:rsid w:val="005F3703"/>
    <w:rsid w:val="005F4584"/>
    <w:rsid w:val="005F48A3"/>
    <w:rsid w:val="005F51E9"/>
    <w:rsid w:val="005F612A"/>
    <w:rsid w:val="005F71A5"/>
    <w:rsid w:val="005F7A3D"/>
    <w:rsid w:val="006002E1"/>
    <w:rsid w:val="006004B4"/>
    <w:rsid w:val="00600683"/>
    <w:rsid w:val="006044E8"/>
    <w:rsid w:val="006053C3"/>
    <w:rsid w:val="00605452"/>
    <w:rsid w:val="00606C4D"/>
    <w:rsid w:val="00607EAD"/>
    <w:rsid w:val="00612EAE"/>
    <w:rsid w:val="00614F49"/>
    <w:rsid w:val="00615F9B"/>
    <w:rsid w:val="006161A7"/>
    <w:rsid w:val="00616390"/>
    <w:rsid w:val="006178F3"/>
    <w:rsid w:val="00622B6A"/>
    <w:rsid w:val="00624173"/>
    <w:rsid w:val="006243C2"/>
    <w:rsid w:val="00624429"/>
    <w:rsid w:val="006244AB"/>
    <w:rsid w:val="00625989"/>
    <w:rsid w:val="00625C71"/>
    <w:rsid w:val="00625F70"/>
    <w:rsid w:val="00626FB9"/>
    <w:rsid w:val="00627D0A"/>
    <w:rsid w:val="00630CD4"/>
    <w:rsid w:val="00631F61"/>
    <w:rsid w:val="00632CBC"/>
    <w:rsid w:val="00636218"/>
    <w:rsid w:val="006377C8"/>
    <w:rsid w:val="00637CAB"/>
    <w:rsid w:val="00637D78"/>
    <w:rsid w:val="00637DA2"/>
    <w:rsid w:val="00640C9F"/>
    <w:rsid w:val="00642998"/>
    <w:rsid w:val="00642A66"/>
    <w:rsid w:val="006435FB"/>
    <w:rsid w:val="006466C0"/>
    <w:rsid w:val="00647327"/>
    <w:rsid w:val="00647742"/>
    <w:rsid w:val="006477E9"/>
    <w:rsid w:val="006509AA"/>
    <w:rsid w:val="00650FB4"/>
    <w:rsid w:val="00652574"/>
    <w:rsid w:val="00652DC4"/>
    <w:rsid w:val="006530DE"/>
    <w:rsid w:val="006537CE"/>
    <w:rsid w:val="00653F49"/>
    <w:rsid w:val="006549D8"/>
    <w:rsid w:val="00654DFA"/>
    <w:rsid w:val="006561B0"/>
    <w:rsid w:val="00657C98"/>
    <w:rsid w:val="00660DFF"/>
    <w:rsid w:val="00661D7C"/>
    <w:rsid w:val="0066258C"/>
    <w:rsid w:val="0066267D"/>
    <w:rsid w:val="00662B6F"/>
    <w:rsid w:val="006636EC"/>
    <w:rsid w:val="00663C27"/>
    <w:rsid w:val="006642C6"/>
    <w:rsid w:val="00664CDC"/>
    <w:rsid w:val="00664E4A"/>
    <w:rsid w:val="00665525"/>
    <w:rsid w:val="00665D66"/>
    <w:rsid w:val="00665DC2"/>
    <w:rsid w:val="00666CD8"/>
    <w:rsid w:val="0067045E"/>
    <w:rsid w:val="00670500"/>
    <w:rsid w:val="0067107C"/>
    <w:rsid w:val="00672623"/>
    <w:rsid w:val="00672B3F"/>
    <w:rsid w:val="00673532"/>
    <w:rsid w:val="006737A5"/>
    <w:rsid w:val="00673E17"/>
    <w:rsid w:val="00674996"/>
    <w:rsid w:val="00674FB7"/>
    <w:rsid w:val="0067691A"/>
    <w:rsid w:val="0067782D"/>
    <w:rsid w:val="00680359"/>
    <w:rsid w:val="006811FB"/>
    <w:rsid w:val="006818B0"/>
    <w:rsid w:val="00682033"/>
    <w:rsid w:val="0068235B"/>
    <w:rsid w:val="0068335B"/>
    <w:rsid w:val="00684EF0"/>
    <w:rsid w:val="00685E07"/>
    <w:rsid w:val="00685F27"/>
    <w:rsid w:val="00690137"/>
    <w:rsid w:val="0069173B"/>
    <w:rsid w:val="00691DD3"/>
    <w:rsid w:val="0069244C"/>
    <w:rsid w:val="00692536"/>
    <w:rsid w:val="0069277B"/>
    <w:rsid w:val="00692BD4"/>
    <w:rsid w:val="006974AD"/>
    <w:rsid w:val="006A07AC"/>
    <w:rsid w:val="006A387A"/>
    <w:rsid w:val="006A3E6E"/>
    <w:rsid w:val="006A4ACF"/>
    <w:rsid w:val="006A4AF2"/>
    <w:rsid w:val="006A51C8"/>
    <w:rsid w:val="006A544B"/>
    <w:rsid w:val="006A56E4"/>
    <w:rsid w:val="006A5FD0"/>
    <w:rsid w:val="006A6A13"/>
    <w:rsid w:val="006B02F9"/>
    <w:rsid w:val="006B0FDC"/>
    <w:rsid w:val="006B1368"/>
    <w:rsid w:val="006B2888"/>
    <w:rsid w:val="006B2A15"/>
    <w:rsid w:val="006B3113"/>
    <w:rsid w:val="006B40F1"/>
    <w:rsid w:val="006B5DAB"/>
    <w:rsid w:val="006B74A9"/>
    <w:rsid w:val="006C0C39"/>
    <w:rsid w:val="006C0E64"/>
    <w:rsid w:val="006C0ECA"/>
    <w:rsid w:val="006C16D0"/>
    <w:rsid w:val="006C6280"/>
    <w:rsid w:val="006C644A"/>
    <w:rsid w:val="006C64AE"/>
    <w:rsid w:val="006C6B9E"/>
    <w:rsid w:val="006D096D"/>
    <w:rsid w:val="006D0A3B"/>
    <w:rsid w:val="006D18E8"/>
    <w:rsid w:val="006D2635"/>
    <w:rsid w:val="006D27CD"/>
    <w:rsid w:val="006D32E4"/>
    <w:rsid w:val="006D3867"/>
    <w:rsid w:val="006D3884"/>
    <w:rsid w:val="006D4E94"/>
    <w:rsid w:val="006D5590"/>
    <w:rsid w:val="006D5ECB"/>
    <w:rsid w:val="006D78F6"/>
    <w:rsid w:val="006D7F91"/>
    <w:rsid w:val="006E053A"/>
    <w:rsid w:val="006E2991"/>
    <w:rsid w:val="006E32B8"/>
    <w:rsid w:val="006E4720"/>
    <w:rsid w:val="006E4B13"/>
    <w:rsid w:val="006E4B56"/>
    <w:rsid w:val="006E621C"/>
    <w:rsid w:val="006F0BD7"/>
    <w:rsid w:val="006F1696"/>
    <w:rsid w:val="006F2297"/>
    <w:rsid w:val="006F318C"/>
    <w:rsid w:val="006F356B"/>
    <w:rsid w:val="006F35A7"/>
    <w:rsid w:val="006F45FB"/>
    <w:rsid w:val="006F5C1C"/>
    <w:rsid w:val="006F6951"/>
    <w:rsid w:val="006F7208"/>
    <w:rsid w:val="007002CD"/>
    <w:rsid w:val="007048FE"/>
    <w:rsid w:val="0070607E"/>
    <w:rsid w:val="0071072D"/>
    <w:rsid w:val="0071181F"/>
    <w:rsid w:val="007127B8"/>
    <w:rsid w:val="00713B55"/>
    <w:rsid w:val="00714C0E"/>
    <w:rsid w:val="007165C8"/>
    <w:rsid w:val="00716864"/>
    <w:rsid w:val="00720598"/>
    <w:rsid w:val="0072070D"/>
    <w:rsid w:val="00721656"/>
    <w:rsid w:val="007216D5"/>
    <w:rsid w:val="007225D9"/>
    <w:rsid w:val="007237D6"/>
    <w:rsid w:val="00724F6C"/>
    <w:rsid w:val="007263F9"/>
    <w:rsid w:val="0072698E"/>
    <w:rsid w:val="00726BD3"/>
    <w:rsid w:val="00730E58"/>
    <w:rsid w:val="0073168B"/>
    <w:rsid w:val="007317A9"/>
    <w:rsid w:val="00731BEC"/>
    <w:rsid w:val="0073245B"/>
    <w:rsid w:val="0073295C"/>
    <w:rsid w:val="0073313F"/>
    <w:rsid w:val="00733BBD"/>
    <w:rsid w:val="00733D35"/>
    <w:rsid w:val="0073431D"/>
    <w:rsid w:val="00734883"/>
    <w:rsid w:val="007367EF"/>
    <w:rsid w:val="0073681E"/>
    <w:rsid w:val="00736E76"/>
    <w:rsid w:val="00737529"/>
    <w:rsid w:val="00737CEC"/>
    <w:rsid w:val="00737E63"/>
    <w:rsid w:val="00740785"/>
    <w:rsid w:val="00740FAD"/>
    <w:rsid w:val="0074235B"/>
    <w:rsid w:val="00742719"/>
    <w:rsid w:val="00742761"/>
    <w:rsid w:val="007441C7"/>
    <w:rsid w:val="00745C60"/>
    <w:rsid w:val="0074664F"/>
    <w:rsid w:val="007470A7"/>
    <w:rsid w:val="007506C3"/>
    <w:rsid w:val="00750BD7"/>
    <w:rsid w:val="00750FA4"/>
    <w:rsid w:val="007513E9"/>
    <w:rsid w:val="007517F9"/>
    <w:rsid w:val="007531A2"/>
    <w:rsid w:val="00754884"/>
    <w:rsid w:val="007557F7"/>
    <w:rsid w:val="00755DC2"/>
    <w:rsid w:val="00756AE3"/>
    <w:rsid w:val="00757C73"/>
    <w:rsid w:val="0076110D"/>
    <w:rsid w:val="00761481"/>
    <w:rsid w:val="00761DE7"/>
    <w:rsid w:val="00762159"/>
    <w:rsid w:val="007633CA"/>
    <w:rsid w:val="00763963"/>
    <w:rsid w:val="007646C8"/>
    <w:rsid w:val="007649C9"/>
    <w:rsid w:val="007650DF"/>
    <w:rsid w:val="0076639A"/>
    <w:rsid w:val="00766F82"/>
    <w:rsid w:val="00767549"/>
    <w:rsid w:val="007700C5"/>
    <w:rsid w:val="007702B2"/>
    <w:rsid w:val="00770975"/>
    <w:rsid w:val="00771A2F"/>
    <w:rsid w:val="00771D98"/>
    <w:rsid w:val="00771DE6"/>
    <w:rsid w:val="007755C1"/>
    <w:rsid w:val="00776651"/>
    <w:rsid w:val="00777378"/>
    <w:rsid w:val="007775DA"/>
    <w:rsid w:val="00780274"/>
    <w:rsid w:val="00784112"/>
    <w:rsid w:val="00784C42"/>
    <w:rsid w:val="00784C98"/>
    <w:rsid w:val="00784EFC"/>
    <w:rsid w:val="00787176"/>
    <w:rsid w:val="007872B3"/>
    <w:rsid w:val="00787BC1"/>
    <w:rsid w:val="00790FF6"/>
    <w:rsid w:val="00791148"/>
    <w:rsid w:val="0079120B"/>
    <w:rsid w:val="00791B42"/>
    <w:rsid w:val="0079470B"/>
    <w:rsid w:val="0079577F"/>
    <w:rsid w:val="00797F17"/>
    <w:rsid w:val="007A01EA"/>
    <w:rsid w:val="007A0EDC"/>
    <w:rsid w:val="007A130D"/>
    <w:rsid w:val="007A1EC0"/>
    <w:rsid w:val="007A241B"/>
    <w:rsid w:val="007A2563"/>
    <w:rsid w:val="007A2F48"/>
    <w:rsid w:val="007A47F7"/>
    <w:rsid w:val="007A6A16"/>
    <w:rsid w:val="007A70F2"/>
    <w:rsid w:val="007A77B7"/>
    <w:rsid w:val="007A7898"/>
    <w:rsid w:val="007B0EFE"/>
    <w:rsid w:val="007B1A8C"/>
    <w:rsid w:val="007B7F74"/>
    <w:rsid w:val="007C0461"/>
    <w:rsid w:val="007C1399"/>
    <w:rsid w:val="007C282E"/>
    <w:rsid w:val="007C2F16"/>
    <w:rsid w:val="007C3530"/>
    <w:rsid w:val="007C3A73"/>
    <w:rsid w:val="007C3E2B"/>
    <w:rsid w:val="007C46F3"/>
    <w:rsid w:val="007C5B83"/>
    <w:rsid w:val="007C6563"/>
    <w:rsid w:val="007C7BB4"/>
    <w:rsid w:val="007D1DD4"/>
    <w:rsid w:val="007D2067"/>
    <w:rsid w:val="007D2B74"/>
    <w:rsid w:val="007D5F76"/>
    <w:rsid w:val="007E21DF"/>
    <w:rsid w:val="007E2F9B"/>
    <w:rsid w:val="007E3D19"/>
    <w:rsid w:val="007E4352"/>
    <w:rsid w:val="007E462A"/>
    <w:rsid w:val="007E4694"/>
    <w:rsid w:val="007E5AB3"/>
    <w:rsid w:val="007E5CB9"/>
    <w:rsid w:val="007E5CEF"/>
    <w:rsid w:val="007E7B6D"/>
    <w:rsid w:val="007F2E93"/>
    <w:rsid w:val="007F2EB4"/>
    <w:rsid w:val="007F6851"/>
    <w:rsid w:val="007F767D"/>
    <w:rsid w:val="00801CC4"/>
    <w:rsid w:val="00802D2A"/>
    <w:rsid w:val="00802EC7"/>
    <w:rsid w:val="0080526C"/>
    <w:rsid w:val="00805F26"/>
    <w:rsid w:val="008065B1"/>
    <w:rsid w:val="00811315"/>
    <w:rsid w:val="00813173"/>
    <w:rsid w:val="0081431F"/>
    <w:rsid w:val="00814684"/>
    <w:rsid w:val="008152BE"/>
    <w:rsid w:val="0081551A"/>
    <w:rsid w:val="0082043D"/>
    <w:rsid w:val="00820ECA"/>
    <w:rsid w:val="0082157F"/>
    <w:rsid w:val="00821A60"/>
    <w:rsid w:val="008220D8"/>
    <w:rsid w:val="0082237E"/>
    <w:rsid w:val="008226E9"/>
    <w:rsid w:val="00826175"/>
    <w:rsid w:val="00827CF1"/>
    <w:rsid w:val="00831144"/>
    <w:rsid w:val="00832978"/>
    <w:rsid w:val="00833A58"/>
    <w:rsid w:val="0083600F"/>
    <w:rsid w:val="00837978"/>
    <w:rsid w:val="008408AB"/>
    <w:rsid w:val="008430B8"/>
    <w:rsid w:val="00843E3B"/>
    <w:rsid w:val="00844103"/>
    <w:rsid w:val="008442B1"/>
    <w:rsid w:val="008454AE"/>
    <w:rsid w:val="00845917"/>
    <w:rsid w:val="00850BB3"/>
    <w:rsid w:val="00851B58"/>
    <w:rsid w:val="00852BE3"/>
    <w:rsid w:val="00852C39"/>
    <w:rsid w:val="00855FFF"/>
    <w:rsid w:val="008561E6"/>
    <w:rsid w:val="00856364"/>
    <w:rsid w:val="008602EA"/>
    <w:rsid w:val="00862642"/>
    <w:rsid w:val="0086289D"/>
    <w:rsid w:val="008633B3"/>
    <w:rsid w:val="008635C5"/>
    <w:rsid w:val="00863E76"/>
    <w:rsid w:val="00864487"/>
    <w:rsid w:val="00864FAE"/>
    <w:rsid w:val="0086721B"/>
    <w:rsid w:val="008673BB"/>
    <w:rsid w:val="00867530"/>
    <w:rsid w:val="008715FE"/>
    <w:rsid w:val="00872097"/>
    <w:rsid w:val="00873CE0"/>
    <w:rsid w:val="008741AA"/>
    <w:rsid w:val="0087523C"/>
    <w:rsid w:val="00875925"/>
    <w:rsid w:val="00875A9E"/>
    <w:rsid w:val="008760AE"/>
    <w:rsid w:val="008777A3"/>
    <w:rsid w:val="00880DCD"/>
    <w:rsid w:val="008824A5"/>
    <w:rsid w:val="00882E60"/>
    <w:rsid w:val="00883F4C"/>
    <w:rsid w:val="00884AB9"/>
    <w:rsid w:val="00884CF4"/>
    <w:rsid w:val="0088525B"/>
    <w:rsid w:val="00886CB4"/>
    <w:rsid w:val="008906EC"/>
    <w:rsid w:val="008912BD"/>
    <w:rsid w:val="008921C2"/>
    <w:rsid w:val="00892F5E"/>
    <w:rsid w:val="00893068"/>
    <w:rsid w:val="008932AF"/>
    <w:rsid w:val="00895465"/>
    <w:rsid w:val="00895714"/>
    <w:rsid w:val="00895B9C"/>
    <w:rsid w:val="00896261"/>
    <w:rsid w:val="00896AFA"/>
    <w:rsid w:val="00896C03"/>
    <w:rsid w:val="00896CD6"/>
    <w:rsid w:val="008A129B"/>
    <w:rsid w:val="008A14A7"/>
    <w:rsid w:val="008A18CF"/>
    <w:rsid w:val="008A1A18"/>
    <w:rsid w:val="008A28E5"/>
    <w:rsid w:val="008A3159"/>
    <w:rsid w:val="008A37C0"/>
    <w:rsid w:val="008A44DC"/>
    <w:rsid w:val="008A4FD2"/>
    <w:rsid w:val="008A5209"/>
    <w:rsid w:val="008A53AD"/>
    <w:rsid w:val="008A692F"/>
    <w:rsid w:val="008A70B2"/>
    <w:rsid w:val="008B21A5"/>
    <w:rsid w:val="008B2945"/>
    <w:rsid w:val="008B335A"/>
    <w:rsid w:val="008B4C44"/>
    <w:rsid w:val="008B5505"/>
    <w:rsid w:val="008B5EB4"/>
    <w:rsid w:val="008B5EDA"/>
    <w:rsid w:val="008B6E44"/>
    <w:rsid w:val="008B6E66"/>
    <w:rsid w:val="008B7C27"/>
    <w:rsid w:val="008C04AC"/>
    <w:rsid w:val="008C139D"/>
    <w:rsid w:val="008C1A4E"/>
    <w:rsid w:val="008C1B26"/>
    <w:rsid w:val="008C1F82"/>
    <w:rsid w:val="008C2047"/>
    <w:rsid w:val="008C368D"/>
    <w:rsid w:val="008C4202"/>
    <w:rsid w:val="008C4C76"/>
    <w:rsid w:val="008C5A1A"/>
    <w:rsid w:val="008C5ED4"/>
    <w:rsid w:val="008C6B5E"/>
    <w:rsid w:val="008C759A"/>
    <w:rsid w:val="008D01F9"/>
    <w:rsid w:val="008D0408"/>
    <w:rsid w:val="008D0CA4"/>
    <w:rsid w:val="008D169A"/>
    <w:rsid w:val="008D1DE7"/>
    <w:rsid w:val="008D2F30"/>
    <w:rsid w:val="008D3A86"/>
    <w:rsid w:val="008D53DF"/>
    <w:rsid w:val="008D5486"/>
    <w:rsid w:val="008D5DE1"/>
    <w:rsid w:val="008D70F9"/>
    <w:rsid w:val="008E0572"/>
    <w:rsid w:val="008E0732"/>
    <w:rsid w:val="008E11B9"/>
    <w:rsid w:val="008E3762"/>
    <w:rsid w:val="008E431C"/>
    <w:rsid w:val="008E5B63"/>
    <w:rsid w:val="008E5C3D"/>
    <w:rsid w:val="008E5D65"/>
    <w:rsid w:val="008E5E46"/>
    <w:rsid w:val="008E6698"/>
    <w:rsid w:val="008E684E"/>
    <w:rsid w:val="008E6B1C"/>
    <w:rsid w:val="008E6FD3"/>
    <w:rsid w:val="008E747C"/>
    <w:rsid w:val="008E7DB7"/>
    <w:rsid w:val="008F0D50"/>
    <w:rsid w:val="008F0DBA"/>
    <w:rsid w:val="008F188A"/>
    <w:rsid w:val="008F2925"/>
    <w:rsid w:val="008F3335"/>
    <w:rsid w:val="008F39F1"/>
    <w:rsid w:val="008F4167"/>
    <w:rsid w:val="008F5003"/>
    <w:rsid w:val="008F53DB"/>
    <w:rsid w:val="008F59B1"/>
    <w:rsid w:val="008F6078"/>
    <w:rsid w:val="008F6179"/>
    <w:rsid w:val="008F773A"/>
    <w:rsid w:val="00900027"/>
    <w:rsid w:val="009000F7"/>
    <w:rsid w:val="009022CA"/>
    <w:rsid w:val="00902A3C"/>
    <w:rsid w:val="009032FA"/>
    <w:rsid w:val="009036EF"/>
    <w:rsid w:val="00904CE3"/>
    <w:rsid w:val="00904D51"/>
    <w:rsid w:val="0090789A"/>
    <w:rsid w:val="00911610"/>
    <w:rsid w:val="00911754"/>
    <w:rsid w:val="00912154"/>
    <w:rsid w:val="00912561"/>
    <w:rsid w:val="009138B7"/>
    <w:rsid w:val="0091439F"/>
    <w:rsid w:val="009144FC"/>
    <w:rsid w:val="009146CE"/>
    <w:rsid w:val="00915E21"/>
    <w:rsid w:val="0092080C"/>
    <w:rsid w:val="0092110E"/>
    <w:rsid w:val="0092291F"/>
    <w:rsid w:val="00922E6D"/>
    <w:rsid w:val="009237ED"/>
    <w:rsid w:val="00923DAE"/>
    <w:rsid w:val="00925E1D"/>
    <w:rsid w:val="00926775"/>
    <w:rsid w:val="00931791"/>
    <w:rsid w:val="00932619"/>
    <w:rsid w:val="00932826"/>
    <w:rsid w:val="009331A3"/>
    <w:rsid w:val="009336BD"/>
    <w:rsid w:val="0093486B"/>
    <w:rsid w:val="00934D1B"/>
    <w:rsid w:val="00935A40"/>
    <w:rsid w:val="00935E60"/>
    <w:rsid w:val="00935F54"/>
    <w:rsid w:val="0093726D"/>
    <w:rsid w:val="00937F0C"/>
    <w:rsid w:val="0094112F"/>
    <w:rsid w:val="00941288"/>
    <w:rsid w:val="00941F5A"/>
    <w:rsid w:val="0094335F"/>
    <w:rsid w:val="009441DF"/>
    <w:rsid w:val="00946724"/>
    <w:rsid w:val="0094777E"/>
    <w:rsid w:val="009513C2"/>
    <w:rsid w:val="009518A1"/>
    <w:rsid w:val="00952271"/>
    <w:rsid w:val="009526BE"/>
    <w:rsid w:val="00952AD5"/>
    <w:rsid w:val="009534B0"/>
    <w:rsid w:val="00953AAA"/>
    <w:rsid w:val="00954BF3"/>
    <w:rsid w:val="00955B23"/>
    <w:rsid w:val="00955DE9"/>
    <w:rsid w:val="00960631"/>
    <w:rsid w:val="00962D7B"/>
    <w:rsid w:val="00963844"/>
    <w:rsid w:val="009638BD"/>
    <w:rsid w:val="00964888"/>
    <w:rsid w:val="00964D64"/>
    <w:rsid w:val="00964ECB"/>
    <w:rsid w:val="00965609"/>
    <w:rsid w:val="009663BC"/>
    <w:rsid w:val="009675AC"/>
    <w:rsid w:val="00967990"/>
    <w:rsid w:val="00970566"/>
    <w:rsid w:val="009706FA"/>
    <w:rsid w:val="00971FB6"/>
    <w:rsid w:val="00972AA1"/>
    <w:rsid w:val="00973740"/>
    <w:rsid w:val="00977F7B"/>
    <w:rsid w:val="00980027"/>
    <w:rsid w:val="00980042"/>
    <w:rsid w:val="00980ED0"/>
    <w:rsid w:val="009811E8"/>
    <w:rsid w:val="00982300"/>
    <w:rsid w:val="009831ED"/>
    <w:rsid w:val="009842A3"/>
    <w:rsid w:val="00984E41"/>
    <w:rsid w:val="009853BB"/>
    <w:rsid w:val="00986416"/>
    <w:rsid w:val="00986998"/>
    <w:rsid w:val="0099104E"/>
    <w:rsid w:val="00991225"/>
    <w:rsid w:val="00991C8F"/>
    <w:rsid w:val="00991F84"/>
    <w:rsid w:val="0099287E"/>
    <w:rsid w:val="00992DEF"/>
    <w:rsid w:val="009933A1"/>
    <w:rsid w:val="00994BFA"/>
    <w:rsid w:val="00994F5C"/>
    <w:rsid w:val="00995F06"/>
    <w:rsid w:val="00996127"/>
    <w:rsid w:val="0099677F"/>
    <w:rsid w:val="0099681D"/>
    <w:rsid w:val="009A1B0C"/>
    <w:rsid w:val="009A255E"/>
    <w:rsid w:val="009A2AA6"/>
    <w:rsid w:val="009A30E6"/>
    <w:rsid w:val="009A3617"/>
    <w:rsid w:val="009A36C1"/>
    <w:rsid w:val="009A50A4"/>
    <w:rsid w:val="009A7D04"/>
    <w:rsid w:val="009A7ECC"/>
    <w:rsid w:val="009A7FD1"/>
    <w:rsid w:val="009B0535"/>
    <w:rsid w:val="009B0997"/>
    <w:rsid w:val="009B2744"/>
    <w:rsid w:val="009B2771"/>
    <w:rsid w:val="009B313E"/>
    <w:rsid w:val="009B547E"/>
    <w:rsid w:val="009B5D1B"/>
    <w:rsid w:val="009B5D27"/>
    <w:rsid w:val="009B7104"/>
    <w:rsid w:val="009C02C2"/>
    <w:rsid w:val="009C05B2"/>
    <w:rsid w:val="009C06CB"/>
    <w:rsid w:val="009C0791"/>
    <w:rsid w:val="009C0B86"/>
    <w:rsid w:val="009C287D"/>
    <w:rsid w:val="009C32B4"/>
    <w:rsid w:val="009C3F65"/>
    <w:rsid w:val="009C438E"/>
    <w:rsid w:val="009C46EA"/>
    <w:rsid w:val="009C4CEA"/>
    <w:rsid w:val="009C60AC"/>
    <w:rsid w:val="009C74EF"/>
    <w:rsid w:val="009D0116"/>
    <w:rsid w:val="009D04A7"/>
    <w:rsid w:val="009D093E"/>
    <w:rsid w:val="009D1D5E"/>
    <w:rsid w:val="009D3592"/>
    <w:rsid w:val="009D3CE6"/>
    <w:rsid w:val="009D5403"/>
    <w:rsid w:val="009D5E34"/>
    <w:rsid w:val="009D6344"/>
    <w:rsid w:val="009D6978"/>
    <w:rsid w:val="009D7F05"/>
    <w:rsid w:val="009E0947"/>
    <w:rsid w:val="009E0C15"/>
    <w:rsid w:val="009E1BC4"/>
    <w:rsid w:val="009E2A06"/>
    <w:rsid w:val="009E3492"/>
    <w:rsid w:val="009E36A6"/>
    <w:rsid w:val="009E4D99"/>
    <w:rsid w:val="009E55F8"/>
    <w:rsid w:val="009E7031"/>
    <w:rsid w:val="009E7316"/>
    <w:rsid w:val="009E770F"/>
    <w:rsid w:val="009F232E"/>
    <w:rsid w:val="009F300E"/>
    <w:rsid w:val="009F350B"/>
    <w:rsid w:val="009F3AF1"/>
    <w:rsid w:val="009F5227"/>
    <w:rsid w:val="009F5A2D"/>
    <w:rsid w:val="009F6569"/>
    <w:rsid w:val="009F68B9"/>
    <w:rsid w:val="009F72EC"/>
    <w:rsid w:val="009F764B"/>
    <w:rsid w:val="00A001EB"/>
    <w:rsid w:val="00A02287"/>
    <w:rsid w:val="00A03597"/>
    <w:rsid w:val="00A0371B"/>
    <w:rsid w:val="00A03BCD"/>
    <w:rsid w:val="00A03FFB"/>
    <w:rsid w:val="00A051AD"/>
    <w:rsid w:val="00A05F1F"/>
    <w:rsid w:val="00A0608D"/>
    <w:rsid w:val="00A06D8E"/>
    <w:rsid w:val="00A0761A"/>
    <w:rsid w:val="00A112D2"/>
    <w:rsid w:val="00A11D58"/>
    <w:rsid w:val="00A13632"/>
    <w:rsid w:val="00A13B07"/>
    <w:rsid w:val="00A14404"/>
    <w:rsid w:val="00A14BFF"/>
    <w:rsid w:val="00A15941"/>
    <w:rsid w:val="00A15D7E"/>
    <w:rsid w:val="00A16050"/>
    <w:rsid w:val="00A16656"/>
    <w:rsid w:val="00A17C8B"/>
    <w:rsid w:val="00A17D96"/>
    <w:rsid w:val="00A220D7"/>
    <w:rsid w:val="00A22142"/>
    <w:rsid w:val="00A22871"/>
    <w:rsid w:val="00A24C63"/>
    <w:rsid w:val="00A25B54"/>
    <w:rsid w:val="00A26BBD"/>
    <w:rsid w:val="00A2786A"/>
    <w:rsid w:val="00A3159E"/>
    <w:rsid w:val="00A32823"/>
    <w:rsid w:val="00A338D6"/>
    <w:rsid w:val="00A34BE3"/>
    <w:rsid w:val="00A35A0C"/>
    <w:rsid w:val="00A35DE6"/>
    <w:rsid w:val="00A37187"/>
    <w:rsid w:val="00A4002B"/>
    <w:rsid w:val="00A409FD"/>
    <w:rsid w:val="00A4179D"/>
    <w:rsid w:val="00A41B31"/>
    <w:rsid w:val="00A42C31"/>
    <w:rsid w:val="00A4317A"/>
    <w:rsid w:val="00A43C89"/>
    <w:rsid w:val="00A44071"/>
    <w:rsid w:val="00A458D7"/>
    <w:rsid w:val="00A45D48"/>
    <w:rsid w:val="00A46901"/>
    <w:rsid w:val="00A46927"/>
    <w:rsid w:val="00A47472"/>
    <w:rsid w:val="00A47804"/>
    <w:rsid w:val="00A47D55"/>
    <w:rsid w:val="00A50E28"/>
    <w:rsid w:val="00A51CD6"/>
    <w:rsid w:val="00A5249E"/>
    <w:rsid w:val="00A5333A"/>
    <w:rsid w:val="00A53359"/>
    <w:rsid w:val="00A610B5"/>
    <w:rsid w:val="00A62912"/>
    <w:rsid w:val="00A63970"/>
    <w:rsid w:val="00A64B2F"/>
    <w:rsid w:val="00A662C8"/>
    <w:rsid w:val="00A66AAA"/>
    <w:rsid w:val="00A675CC"/>
    <w:rsid w:val="00A7016C"/>
    <w:rsid w:val="00A70C52"/>
    <w:rsid w:val="00A72098"/>
    <w:rsid w:val="00A732A8"/>
    <w:rsid w:val="00A75442"/>
    <w:rsid w:val="00A76D83"/>
    <w:rsid w:val="00A82DDA"/>
    <w:rsid w:val="00A82EE7"/>
    <w:rsid w:val="00A83EBC"/>
    <w:rsid w:val="00A8591F"/>
    <w:rsid w:val="00A85FD9"/>
    <w:rsid w:val="00A86DDF"/>
    <w:rsid w:val="00A86F48"/>
    <w:rsid w:val="00A87DFE"/>
    <w:rsid w:val="00A90743"/>
    <w:rsid w:val="00A9201A"/>
    <w:rsid w:val="00A92E90"/>
    <w:rsid w:val="00A93E28"/>
    <w:rsid w:val="00A94CB5"/>
    <w:rsid w:val="00A952D5"/>
    <w:rsid w:val="00A95B2D"/>
    <w:rsid w:val="00A9669C"/>
    <w:rsid w:val="00A96956"/>
    <w:rsid w:val="00A97362"/>
    <w:rsid w:val="00AA081A"/>
    <w:rsid w:val="00AA132F"/>
    <w:rsid w:val="00AA1688"/>
    <w:rsid w:val="00AA185E"/>
    <w:rsid w:val="00AA421C"/>
    <w:rsid w:val="00AA581A"/>
    <w:rsid w:val="00AA5DA9"/>
    <w:rsid w:val="00AA672A"/>
    <w:rsid w:val="00AA6BE7"/>
    <w:rsid w:val="00AA6EBE"/>
    <w:rsid w:val="00AA74DF"/>
    <w:rsid w:val="00AA766A"/>
    <w:rsid w:val="00AA789B"/>
    <w:rsid w:val="00AB0413"/>
    <w:rsid w:val="00AB3711"/>
    <w:rsid w:val="00AB45A3"/>
    <w:rsid w:val="00AB5730"/>
    <w:rsid w:val="00AB57CD"/>
    <w:rsid w:val="00AB79EF"/>
    <w:rsid w:val="00AB7E8D"/>
    <w:rsid w:val="00AC1041"/>
    <w:rsid w:val="00AC1E49"/>
    <w:rsid w:val="00AC26A4"/>
    <w:rsid w:val="00AC3315"/>
    <w:rsid w:val="00AC5F0D"/>
    <w:rsid w:val="00AC65C1"/>
    <w:rsid w:val="00AC7FBD"/>
    <w:rsid w:val="00AD01EE"/>
    <w:rsid w:val="00AD0B9C"/>
    <w:rsid w:val="00AD11F3"/>
    <w:rsid w:val="00AD3077"/>
    <w:rsid w:val="00AD389B"/>
    <w:rsid w:val="00AD3992"/>
    <w:rsid w:val="00AD3C1E"/>
    <w:rsid w:val="00AD45B0"/>
    <w:rsid w:val="00AD5CC8"/>
    <w:rsid w:val="00AD665D"/>
    <w:rsid w:val="00AD7317"/>
    <w:rsid w:val="00AD786D"/>
    <w:rsid w:val="00AE01EC"/>
    <w:rsid w:val="00AE0890"/>
    <w:rsid w:val="00AE10B4"/>
    <w:rsid w:val="00AE25AA"/>
    <w:rsid w:val="00AE390B"/>
    <w:rsid w:val="00AE4C5F"/>
    <w:rsid w:val="00AE50B2"/>
    <w:rsid w:val="00AE6597"/>
    <w:rsid w:val="00AE753C"/>
    <w:rsid w:val="00AE782D"/>
    <w:rsid w:val="00AE7D18"/>
    <w:rsid w:val="00AF1DA2"/>
    <w:rsid w:val="00AF1FAD"/>
    <w:rsid w:val="00AF269E"/>
    <w:rsid w:val="00AF27F5"/>
    <w:rsid w:val="00AF443B"/>
    <w:rsid w:val="00AF4520"/>
    <w:rsid w:val="00AF4585"/>
    <w:rsid w:val="00AF45CA"/>
    <w:rsid w:val="00AF52D7"/>
    <w:rsid w:val="00AF6B10"/>
    <w:rsid w:val="00AF702C"/>
    <w:rsid w:val="00AF75EB"/>
    <w:rsid w:val="00B00FFB"/>
    <w:rsid w:val="00B0213D"/>
    <w:rsid w:val="00B024F0"/>
    <w:rsid w:val="00B0361A"/>
    <w:rsid w:val="00B045B9"/>
    <w:rsid w:val="00B0520D"/>
    <w:rsid w:val="00B06141"/>
    <w:rsid w:val="00B06D7F"/>
    <w:rsid w:val="00B07CCA"/>
    <w:rsid w:val="00B100D9"/>
    <w:rsid w:val="00B12CF6"/>
    <w:rsid w:val="00B1318D"/>
    <w:rsid w:val="00B148AF"/>
    <w:rsid w:val="00B14F95"/>
    <w:rsid w:val="00B203B2"/>
    <w:rsid w:val="00B207EC"/>
    <w:rsid w:val="00B21423"/>
    <w:rsid w:val="00B2189B"/>
    <w:rsid w:val="00B24CA6"/>
    <w:rsid w:val="00B26EA5"/>
    <w:rsid w:val="00B30BB0"/>
    <w:rsid w:val="00B31F2B"/>
    <w:rsid w:val="00B33BBB"/>
    <w:rsid w:val="00B34B60"/>
    <w:rsid w:val="00B357A9"/>
    <w:rsid w:val="00B40507"/>
    <w:rsid w:val="00B44AFA"/>
    <w:rsid w:val="00B45A51"/>
    <w:rsid w:val="00B45D26"/>
    <w:rsid w:val="00B464CD"/>
    <w:rsid w:val="00B47446"/>
    <w:rsid w:val="00B506A2"/>
    <w:rsid w:val="00B517CE"/>
    <w:rsid w:val="00B51B64"/>
    <w:rsid w:val="00B52533"/>
    <w:rsid w:val="00B52D37"/>
    <w:rsid w:val="00B54D57"/>
    <w:rsid w:val="00B56326"/>
    <w:rsid w:val="00B56443"/>
    <w:rsid w:val="00B57617"/>
    <w:rsid w:val="00B61C67"/>
    <w:rsid w:val="00B61F5F"/>
    <w:rsid w:val="00B6370D"/>
    <w:rsid w:val="00B63EA2"/>
    <w:rsid w:val="00B65AAA"/>
    <w:rsid w:val="00B67043"/>
    <w:rsid w:val="00B6714E"/>
    <w:rsid w:val="00B67F83"/>
    <w:rsid w:val="00B71997"/>
    <w:rsid w:val="00B72521"/>
    <w:rsid w:val="00B72707"/>
    <w:rsid w:val="00B72C22"/>
    <w:rsid w:val="00B73405"/>
    <w:rsid w:val="00B73469"/>
    <w:rsid w:val="00B73B75"/>
    <w:rsid w:val="00B764A6"/>
    <w:rsid w:val="00B765BD"/>
    <w:rsid w:val="00B76C77"/>
    <w:rsid w:val="00B77DDA"/>
    <w:rsid w:val="00B77F5C"/>
    <w:rsid w:val="00B805EE"/>
    <w:rsid w:val="00B8099A"/>
    <w:rsid w:val="00B80F8D"/>
    <w:rsid w:val="00B81171"/>
    <w:rsid w:val="00B81319"/>
    <w:rsid w:val="00B81CAB"/>
    <w:rsid w:val="00B82DF3"/>
    <w:rsid w:val="00B83487"/>
    <w:rsid w:val="00B839D8"/>
    <w:rsid w:val="00B84029"/>
    <w:rsid w:val="00B853FC"/>
    <w:rsid w:val="00B8582A"/>
    <w:rsid w:val="00B858BF"/>
    <w:rsid w:val="00B858FB"/>
    <w:rsid w:val="00B91D86"/>
    <w:rsid w:val="00B91FA7"/>
    <w:rsid w:val="00B92761"/>
    <w:rsid w:val="00B93E83"/>
    <w:rsid w:val="00B95695"/>
    <w:rsid w:val="00B967E2"/>
    <w:rsid w:val="00B96B8A"/>
    <w:rsid w:val="00B972C1"/>
    <w:rsid w:val="00B97EDC"/>
    <w:rsid w:val="00BA05ED"/>
    <w:rsid w:val="00BA0F05"/>
    <w:rsid w:val="00BA17D8"/>
    <w:rsid w:val="00BA3478"/>
    <w:rsid w:val="00BA4196"/>
    <w:rsid w:val="00BA47F8"/>
    <w:rsid w:val="00BA5D02"/>
    <w:rsid w:val="00BA5F32"/>
    <w:rsid w:val="00BA6673"/>
    <w:rsid w:val="00BA7130"/>
    <w:rsid w:val="00BA73ED"/>
    <w:rsid w:val="00BA7891"/>
    <w:rsid w:val="00BA7C37"/>
    <w:rsid w:val="00BB03E0"/>
    <w:rsid w:val="00BB1902"/>
    <w:rsid w:val="00BB19C3"/>
    <w:rsid w:val="00BB2D87"/>
    <w:rsid w:val="00BB38F1"/>
    <w:rsid w:val="00BB4197"/>
    <w:rsid w:val="00BB5FB3"/>
    <w:rsid w:val="00BB7278"/>
    <w:rsid w:val="00BC022D"/>
    <w:rsid w:val="00BC36C1"/>
    <w:rsid w:val="00BC37F5"/>
    <w:rsid w:val="00BC4650"/>
    <w:rsid w:val="00BC49E1"/>
    <w:rsid w:val="00BC6790"/>
    <w:rsid w:val="00BC6E3E"/>
    <w:rsid w:val="00BD29C5"/>
    <w:rsid w:val="00BD34D8"/>
    <w:rsid w:val="00BD42C8"/>
    <w:rsid w:val="00BD4402"/>
    <w:rsid w:val="00BD5453"/>
    <w:rsid w:val="00BD54F7"/>
    <w:rsid w:val="00BD56CF"/>
    <w:rsid w:val="00BD6163"/>
    <w:rsid w:val="00BD77A8"/>
    <w:rsid w:val="00BE1AA6"/>
    <w:rsid w:val="00BE30E8"/>
    <w:rsid w:val="00BE31DF"/>
    <w:rsid w:val="00BE4901"/>
    <w:rsid w:val="00BE56BB"/>
    <w:rsid w:val="00BE69A3"/>
    <w:rsid w:val="00BE6B45"/>
    <w:rsid w:val="00BF0CE5"/>
    <w:rsid w:val="00BF103E"/>
    <w:rsid w:val="00BF185B"/>
    <w:rsid w:val="00BF3C2D"/>
    <w:rsid w:val="00BF3F26"/>
    <w:rsid w:val="00BF4BED"/>
    <w:rsid w:val="00BF4FD9"/>
    <w:rsid w:val="00BF7D83"/>
    <w:rsid w:val="00C0074E"/>
    <w:rsid w:val="00C00A19"/>
    <w:rsid w:val="00C02252"/>
    <w:rsid w:val="00C0235F"/>
    <w:rsid w:val="00C04171"/>
    <w:rsid w:val="00C04BB4"/>
    <w:rsid w:val="00C0617C"/>
    <w:rsid w:val="00C06F6E"/>
    <w:rsid w:val="00C07949"/>
    <w:rsid w:val="00C10E88"/>
    <w:rsid w:val="00C1138B"/>
    <w:rsid w:val="00C12A53"/>
    <w:rsid w:val="00C12C88"/>
    <w:rsid w:val="00C1713A"/>
    <w:rsid w:val="00C17B8A"/>
    <w:rsid w:val="00C2091E"/>
    <w:rsid w:val="00C24C23"/>
    <w:rsid w:val="00C303EB"/>
    <w:rsid w:val="00C311D4"/>
    <w:rsid w:val="00C33B3F"/>
    <w:rsid w:val="00C33E37"/>
    <w:rsid w:val="00C371FB"/>
    <w:rsid w:val="00C37714"/>
    <w:rsid w:val="00C403E9"/>
    <w:rsid w:val="00C4090F"/>
    <w:rsid w:val="00C41F95"/>
    <w:rsid w:val="00C42745"/>
    <w:rsid w:val="00C4313F"/>
    <w:rsid w:val="00C437A8"/>
    <w:rsid w:val="00C446AE"/>
    <w:rsid w:val="00C44BCC"/>
    <w:rsid w:val="00C45E07"/>
    <w:rsid w:val="00C4657A"/>
    <w:rsid w:val="00C469FD"/>
    <w:rsid w:val="00C472A1"/>
    <w:rsid w:val="00C507CE"/>
    <w:rsid w:val="00C50AB4"/>
    <w:rsid w:val="00C5125D"/>
    <w:rsid w:val="00C53607"/>
    <w:rsid w:val="00C53658"/>
    <w:rsid w:val="00C5468C"/>
    <w:rsid w:val="00C54924"/>
    <w:rsid w:val="00C556F4"/>
    <w:rsid w:val="00C57911"/>
    <w:rsid w:val="00C57CD1"/>
    <w:rsid w:val="00C6078F"/>
    <w:rsid w:val="00C609E7"/>
    <w:rsid w:val="00C60A59"/>
    <w:rsid w:val="00C60DEC"/>
    <w:rsid w:val="00C62BF7"/>
    <w:rsid w:val="00C62F7B"/>
    <w:rsid w:val="00C63651"/>
    <w:rsid w:val="00C646BA"/>
    <w:rsid w:val="00C64781"/>
    <w:rsid w:val="00C648A2"/>
    <w:rsid w:val="00C67616"/>
    <w:rsid w:val="00C67CDF"/>
    <w:rsid w:val="00C7194F"/>
    <w:rsid w:val="00C71A34"/>
    <w:rsid w:val="00C71A7F"/>
    <w:rsid w:val="00C71FA9"/>
    <w:rsid w:val="00C726AA"/>
    <w:rsid w:val="00C7383F"/>
    <w:rsid w:val="00C73C39"/>
    <w:rsid w:val="00C740EA"/>
    <w:rsid w:val="00C7430B"/>
    <w:rsid w:val="00C75880"/>
    <w:rsid w:val="00C77AF1"/>
    <w:rsid w:val="00C77E7A"/>
    <w:rsid w:val="00C8018F"/>
    <w:rsid w:val="00C81862"/>
    <w:rsid w:val="00C8418C"/>
    <w:rsid w:val="00C84707"/>
    <w:rsid w:val="00C848E2"/>
    <w:rsid w:val="00C84F3B"/>
    <w:rsid w:val="00C856AC"/>
    <w:rsid w:val="00C85F90"/>
    <w:rsid w:val="00C865B5"/>
    <w:rsid w:val="00C869B5"/>
    <w:rsid w:val="00C916A4"/>
    <w:rsid w:val="00C91829"/>
    <w:rsid w:val="00C91C76"/>
    <w:rsid w:val="00C91E25"/>
    <w:rsid w:val="00C93D74"/>
    <w:rsid w:val="00C93F60"/>
    <w:rsid w:val="00C94919"/>
    <w:rsid w:val="00C96B76"/>
    <w:rsid w:val="00C97A3C"/>
    <w:rsid w:val="00C97E95"/>
    <w:rsid w:val="00CA0CAF"/>
    <w:rsid w:val="00CA1B9F"/>
    <w:rsid w:val="00CA29BD"/>
    <w:rsid w:val="00CA2AD3"/>
    <w:rsid w:val="00CA3750"/>
    <w:rsid w:val="00CA3FBE"/>
    <w:rsid w:val="00CA4150"/>
    <w:rsid w:val="00CA4DA7"/>
    <w:rsid w:val="00CA51A8"/>
    <w:rsid w:val="00CA583C"/>
    <w:rsid w:val="00CA5D6B"/>
    <w:rsid w:val="00CA5DED"/>
    <w:rsid w:val="00CA6AA2"/>
    <w:rsid w:val="00CA7B33"/>
    <w:rsid w:val="00CA7C05"/>
    <w:rsid w:val="00CB0992"/>
    <w:rsid w:val="00CB4E60"/>
    <w:rsid w:val="00CB566B"/>
    <w:rsid w:val="00CB5EC0"/>
    <w:rsid w:val="00CB6A03"/>
    <w:rsid w:val="00CB6E8A"/>
    <w:rsid w:val="00CB7198"/>
    <w:rsid w:val="00CC0957"/>
    <w:rsid w:val="00CC0D0E"/>
    <w:rsid w:val="00CC105B"/>
    <w:rsid w:val="00CC2E7B"/>
    <w:rsid w:val="00CC441E"/>
    <w:rsid w:val="00CC48DD"/>
    <w:rsid w:val="00CC4E61"/>
    <w:rsid w:val="00CC6FD1"/>
    <w:rsid w:val="00CD0477"/>
    <w:rsid w:val="00CD0DF8"/>
    <w:rsid w:val="00CD3BD6"/>
    <w:rsid w:val="00CD5819"/>
    <w:rsid w:val="00CD6976"/>
    <w:rsid w:val="00CE0174"/>
    <w:rsid w:val="00CE19A2"/>
    <w:rsid w:val="00CE1E71"/>
    <w:rsid w:val="00CE2564"/>
    <w:rsid w:val="00CE3A8D"/>
    <w:rsid w:val="00CE4EA8"/>
    <w:rsid w:val="00CF00A0"/>
    <w:rsid w:val="00CF0828"/>
    <w:rsid w:val="00CF1438"/>
    <w:rsid w:val="00CF4171"/>
    <w:rsid w:val="00CF4DCA"/>
    <w:rsid w:val="00CF5077"/>
    <w:rsid w:val="00CF7286"/>
    <w:rsid w:val="00D00AB2"/>
    <w:rsid w:val="00D01CFD"/>
    <w:rsid w:val="00D03E16"/>
    <w:rsid w:val="00D04943"/>
    <w:rsid w:val="00D04A1B"/>
    <w:rsid w:val="00D05454"/>
    <w:rsid w:val="00D05643"/>
    <w:rsid w:val="00D059BB"/>
    <w:rsid w:val="00D06489"/>
    <w:rsid w:val="00D068FD"/>
    <w:rsid w:val="00D07A36"/>
    <w:rsid w:val="00D07FE2"/>
    <w:rsid w:val="00D13657"/>
    <w:rsid w:val="00D13DA7"/>
    <w:rsid w:val="00D15017"/>
    <w:rsid w:val="00D15042"/>
    <w:rsid w:val="00D170FF"/>
    <w:rsid w:val="00D178E7"/>
    <w:rsid w:val="00D221EC"/>
    <w:rsid w:val="00D2275A"/>
    <w:rsid w:val="00D23773"/>
    <w:rsid w:val="00D23777"/>
    <w:rsid w:val="00D244A7"/>
    <w:rsid w:val="00D25A8A"/>
    <w:rsid w:val="00D26E14"/>
    <w:rsid w:val="00D26F9F"/>
    <w:rsid w:val="00D27D24"/>
    <w:rsid w:val="00D3071E"/>
    <w:rsid w:val="00D308AF"/>
    <w:rsid w:val="00D30CAC"/>
    <w:rsid w:val="00D30E78"/>
    <w:rsid w:val="00D312FA"/>
    <w:rsid w:val="00D316F3"/>
    <w:rsid w:val="00D318C0"/>
    <w:rsid w:val="00D32846"/>
    <w:rsid w:val="00D32D88"/>
    <w:rsid w:val="00D3362F"/>
    <w:rsid w:val="00D3424D"/>
    <w:rsid w:val="00D3569D"/>
    <w:rsid w:val="00D36B1A"/>
    <w:rsid w:val="00D36FDA"/>
    <w:rsid w:val="00D3755F"/>
    <w:rsid w:val="00D40063"/>
    <w:rsid w:val="00D43C85"/>
    <w:rsid w:val="00D44152"/>
    <w:rsid w:val="00D4458B"/>
    <w:rsid w:val="00D44906"/>
    <w:rsid w:val="00D459B5"/>
    <w:rsid w:val="00D5056F"/>
    <w:rsid w:val="00D5104F"/>
    <w:rsid w:val="00D51452"/>
    <w:rsid w:val="00D51AE5"/>
    <w:rsid w:val="00D51DF0"/>
    <w:rsid w:val="00D525C3"/>
    <w:rsid w:val="00D5396E"/>
    <w:rsid w:val="00D55652"/>
    <w:rsid w:val="00D558FE"/>
    <w:rsid w:val="00D57E91"/>
    <w:rsid w:val="00D60699"/>
    <w:rsid w:val="00D610B6"/>
    <w:rsid w:val="00D63B27"/>
    <w:rsid w:val="00D64F9E"/>
    <w:rsid w:val="00D6521B"/>
    <w:rsid w:val="00D65610"/>
    <w:rsid w:val="00D65EE5"/>
    <w:rsid w:val="00D668C2"/>
    <w:rsid w:val="00D71938"/>
    <w:rsid w:val="00D71F56"/>
    <w:rsid w:val="00D7208C"/>
    <w:rsid w:val="00D7268C"/>
    <w:rsid w:val="00D74562"/>
    <w:rsid w:val="00D74902"/>
    <w:rsid w:val="00D7650C"/>
    <w:rsid w:val="00D76A85"/>
    <w:rsid w:val="00D76B98"/>
    <w:rsid w:val="00D772AF"/>
    <w:rsid w:val="00D77C3F"/>
    <w:rsid w:val="00D80002"/>
    <w:rsid w:val="00D80142"/>
    <w:rsid w:val="00D82833"/>
    <w:rsid w:val="00D865B0"/>
    <w:rsid w:val="00D90E23"/>
    <w:rsid w:val="00D90FF1"/>
    <w:rsid w:val="00D9187F"/>
    <w:rsid w:val="00D943B9"/>
    <w:rsid w:val="00D94E8C"/>
    <w:rsid w:val="00D94FB8"/>
    <w:rsid w:val="00D960C7"/>
    <w:rsid w:val="00D963AD"/>
    <w:rsid w:val="00DA1CDE"/>
    <w:rsid w:val="00DA3247"/>
    <w:rsid w:val="00DA363E"/>
    <w:rsid w:val="00DA5180"/>
    <w:rsid w:val="00DA54EA"/>
    <w:rsid w:val="00DA5A45"/>
    <w:rsid w:val="00DA615D"/>
    <w:rsid w:val="00DA629F"/>
    <w:rsid w:val="00DA6739"/>
    <w:rsid w:val="00DA697E"/>
    <w:rsid w:val="00DA77FE"/>
    <w:rsid w:val="00DB0A17"/>
    <w:rsid w:val="00DB0B52"/>
    <w:rsid w:val="00DB0BF0"/>
    <w:rsid w:val="00DB0DF2"/>
    <w:rsid w:val="00DB12A2"/>
    <w:rsid w:val="00DB1A62"/>
    <w:rsid w:val="00DB5E37"/>
    <w:rsid w:val="00DB6419"/>
    <w:rsid w:val="00DB6557"/>
    <w:rsid w:val="00DB6D53"/>
    <w:rsid w:val="00DB78E9"/>
    <w:rsid w:val="00DB7D5D"/>
    <w:rsid w:val="00DC080D"/>
    <w:rsid w:val="00DC0C40"/>
    <w:rsid w:val="00DC1CE7"/>
    <w:rsid w:val="00DC25B9"/>
    <w:rsid w:val="00DC3D81"/>
    <w:rsid w:val="00DC46F5"/>
    <w:rsid w:val="00DC615D"/>
    <w:rsid w:val="00DC6D0A"/>
    <w:rsid w:val="00DC78AC"/>
    <w:rsid w:val="00DD25BF"/>
    <w:rsid w:val="00DD4460"/>
    <w:rsid w:val="00DD5A13"/>
    <w:rsid w:val="00DE08C9"/>
    <w:rsid w:val="00DE16C5"/>
    <w:rsid w:val="00DE173E"/>
    <w:rsid w:val="00DE276C"/>
    <w:rsid w:val="00DE2A1F"/>
    <w:rsid w:val="00DE319C"/>
    <w:rsid w:val="00DE4AFF"/>
    <w:rsid w:val="00DE4D44"/>
    <w:rsid w:val="00DE5485"/>
    <w:rsid w:val="00DE5D04"/>
    <w:rsid w:val="00DF0139"/>
    <w:rsid w:val="00DF05A1"/>
    <w:rsid w:val="00DF1F41"/>
    <w:rsid w:val="00DF1F83"/>
    <w:rsid w:val="00DF3506"/>
    <w:rsid w:val="00DF3522"/>
    <w:rsid w:val="00DF3AFE"/>
    <w:rsid w:val="00DF40A1"/>
    <w:rsid w:val="00DF47CF"/>
    <w:rsid w:val="00DF48D7"/>
    <w:rsid w:val="00DF5ADF"/>
    <w:rsid w:val="00DF60B7"/>
    <w:rsid w:val="00DF6FE5"/>
    <w:rsid w:val="00DF7367"/>
    <w:rsid w:val="00DF7399"/>
    <w:rsid w:val="00DF7EDC"/>
    <w:rsid w:val="00E0018A"/>
    <w:rsid w:val="00E00BEA"/>
    <w:rsid w:val="00E01A80"/>
    <w:rsid w:val="00E022E4"/>
    <w:rsid w:val="00E028F4"/>
    <w:rsid w:val="00E0351B"/>
    <w:rsid w:val="00E045F5"/>
    <w:rsid w:val="00E05487"/>
    <w:rsid w:val="00E070FD"/>
    <w:rsid w:val="00E07940"/>
    <w:rsid w:val="00E114BD"/>
    <w:rsid w:val="00E11ED7"/>
    <w:rsid w:val="00E12973"/>
    <w:rsid w:val="00E12A94"/>
    <w:rsid w:val="00E12F1C"/>
    <w:rsid w:val="00E13D2C"/>
    <w:rsid w:val="00E14194"/>
    <w:rsid w:val="00E15224"/>
    <w:rsid w:val="00E163D1"/>
    <w:rsid w:val="00E16C2F"/>
    <w:rsid w:val="00E17FD9"/>
    <w:rsid w:val="00E20588"/>
    <w:rsid w:val="00E20ACD"/>
    <w:rsid w:val="00E2245C"/>
    <w:rsid w:val="00E22EDA"/>
    <w:rsid w:val="00E23200"/>
    <w:rsid w:val="00E25EF9"/>
    <w:rsid w:val="00E26B5B"/>
    <w:rsid w:val="00E30165"/>
    <w:rsid w:val="00E3052E"/>
    <w:rsid w:val="00E30E7F"/>
    <w:rsid w:val="00E31ADF"/>
    <w:rsid w:val="00E31D02"/>
    <w:rsid w:val="00E33182"/>
    <w:rsid w:val="00E331E2"/>
    <w:rsid w:val="00E3364D"/>
    <w:rsid w:val="00E3589B"/>
    <w:rsid w:val="00E35C75"/>
    <w:rsid w:val="00E35DF0"/>
    <w:rsid w:val="00E3797F"/>
    <w:rsid w:val="00E4031C"/>
    <w:rsid w:val="00E40BB3"/>
    <w:rsid w:val="00E40BD0"/>
    <w:rsid w:val="00E4198A"/>
    <w:rsid w:val="00E4211D"/>
    <w:rsid w:val="00E43567"/>
    <w:rsid w:val="00E4483C"/>
    <w:rsid w:val="00E5086A"/>
    <w:rsid w:val="00E509BC"/>
    <w:rsid w:val="00E51E47"/>
    <w:rsid w:val="00E52530"/>
    <w:rsid w:val="00E529D8"/>
    <w:rsid w:val="00E532B2"/>
    <w:rsid w:val="00E53A1E"/>
    <w:rsid w:val="00E54FF6"/>
    <w:rsid w:val="00E55A22"/>
    <w:rsid w:val="00E57357"/>
    <w:rsid w:val="00E607CC"/>
    <w:rsid w:val="00E616E4"/>
    <w:rsid w:val="00E64630"/>
    <w:rsid w:val="00E649F9"/>
    <w:rsid w:val="00E65FB7"/>
    <w:rsid w:val="00E66D72"/>
    <w:rsid w:val="00E66EC6"/>
    <w:rsid w:val="00E67396"/>
    <w:rsid w:val="00E67A71"/>
    <w:rsid w:val="00E67C30"/>
    <w:rsid w:val="00E7074F"/>
    <w:rsid w:val="00E7156B"/>
    <w:rsid w:val="00E71D03"/>
    <w:rsid w:val="00E72089"/>
    <w:rsid w:val="00E73079"/>
    <w:rsid w:val="00E74B11"/>
    <w:rsid w:val="00E75D27"/>
    <w:rsid w:val="00E75D9C"/>
    <w:rsid w:val="00E77EED"/>
    <w:rsid w:val="00E82735"/>
    <w:rsid w:val="00E82ECF"/>
    <w:rsid w:val="00E830EA"/>
    <w:rsid w:val="00E8334E"/>
    <w:rsid w:val="00E85DEB"/>
    <w:rsid w:val="00E86116"/>
    <w:rsid w:val="00E91B6B"/>
    <w:rsid w:val="00E925AC"/>
    <w:rsid w:val="00E93D6D"/>
    <w:rsid w:val="00E93E29"/>
    <w:rsid w:val="00E9455C"/>
    <w:rsid w:val="00E94860"/>
    <w:rsid w:val="00E9548C"/>
    <w:rsid w:val="00E957F0"/>
    <w:rsid w:val="00E963B9"/>
    <w:rsid w:val="00E96F81"/>
    <w:rsid w:val="00EA0B37"/>
    <w:rsid w:val="00EA2C85"/>
    <w:rsid w:val="00EA2CA9"/>
    <w:rsid w:val="00EA33C4"/>
    <w:rsid w:val="00EA3C69"/>
    <w:rsid w:val="00EA49B2"/>
    <w:rsid w:val="00EA59AD"/>
    <w:rsid w:val="00EA59EF"/>
    <w:rsid w:val="00EA6C45"/>
    <w:rsid w:val="00EA7317"/>
    <w:rsid w:val="00EA7514"/>
    <w:rsid w:val="00EA7A73"/>
    <w:rsid w:val="00EB09D7"/>
    <w:rsid w:val="00EB2A2D"/>
    <w:rsid w:val="00EB3A18"/>
    <w:rsid w:val="00EB52FD"/>
    <w:rsid w:val="00EB5509"/>
    <w:rsid w:val="00EB58D5"/>
    <w:rsid w:val="00EB5C7B"/>
    <w:rsid w:val="00EB63F2"/>
    <w:rsid w:val="00EB6481"/>
    <w:rsid w:val="00EB6ED4"/>
    <w:rsid w:val="00EB7801"/>
    <w:rsid w:val="00EC0A5E"/>
    <w:rsid w:val="00EC231D"/>
    <w:rsid w:val="00EC238B"/>
    <w:rsid w:val="00EC2843"/>
    <w:rsid w:val="00EC2905"/>
    <w:rsid w:val="00EC3531"/>
    <w:rsid w:val="00EC38ED"/>
    <w:rsid w:val="00EC39C6"/>
    <w:rsid w:val="00EC54F9"/>
    <w:rsid w:val="00EC58F5"/>
    <w:rsid w:val="00EC5B26"/>
    <w:rsid w:val="00EC5B49"/>
    <w:rsid w:val="00EC5D5E"/>
    <w:rsid w:val="00EC61B5"/>
    <w:rsid w:val="00EC7143"/>
    <w:rsid w:val="00ED0D94"/>
    <w:rsid w:val="00ED1731"/>
    <w:rsid w:val="00ED2453"/>
    <w:rsid w:val="00ED2473"/>
    <w:rsid w:val="00ED4136"/>
    <w:rsid w:val="00ED56D2"/>
    <w:rsid w:val="00ED580D"/>
    <w:rsid w:val="00ED6C68"/>
    <w:rsid w:val="00ED7AD8"/>
    <w:rsid w:val="00ED7EA8"/>
    <w:rsid w:val="00EE0442"/>
    <w:rsid w:val="00EE056E"/>
    <w:rsid w:val="00EE1766"/>
    <w:rsid w:val="00EE18F5"/>
    <w:rsid w:val="00EE2315"/>
    <w:rsid w:val="00EE23BB"/>
    <w:rsid w:val="00EE3F37"/>
    <w:rsid w:val="00EE4C3B"/>
    <w:rsid w:val="00EE6263"/>
    <w:rsid w:val="00EE6FB8"/>
    <w:rsid w:val="00EF061D"/>
    <w:rsid w:val="00EF0EE8"/>
    <w:rsid w:val="00EF24BA"/>
    <w:rsid w:val="00EF295E"/>
    <w:rsid w:val="00EF50A1"/>
    <w:rsid w:val="00EF5EA3"/>
    <w:rsid w:val="00EF729D"/>
    <w:rsid w:val="00EF73A7"/>
    <w:rsid w:val="00F00341"/>
    <w:rsid w:val="00F01F94"/>
    <w:rsid w:val="00F024C1"/>
    <w:rsid w:val="00F04A63"/>
    <w:rsid w:val="00F05327"/>
    <w:rsid w:val="00F065DC"/>
    <w:rsid w:val="00F071EB"/>
    <w:rsid w:val="00F10D21"/>
    <w:rsid w:val="00F122DC"/>
    <w:rsid w:val="00F1328F"/>
    <w:rsid w:val="00F132EC"/>
    <w:rsid w:val="00F13652"/>
    <w:rsid w:val="00F13B4A"/>
    <w:rsid w:val="00F162A1"/>
    <w:rsid w:val="00F22047"/>
    <w:rsid w:val="00F231B0"/>
    <w:rsid w:val="00F24E72"/>
    <w:rsid w:val="00F2531A"/>
    <w:rsid w:val="00F25D90"/>
    <w:rsid w:val="00F25E28"/>
    <w:rsid w:val="00F3080E"/>
    <w:rsid w:val="00F31665"/>
    <w:rsid w:val="00F317EB"/>
    <w:rsid w:val="00F32095"/>
    <w:rsid w:val="00F34443"/>
    <w:rsid w:val="00F356DA"/>
    <w:rsid w:val="00F35CC7"/>
    <w:rsid w:val="00F363B8"/>
    <w:rsid w:val="00F36490"/>
    <w:rsid w:val="00F367C7"/>
    <w:rsid w:val="00F40CE8"/>
    <w:rsid w:val="00F41DFE"/>
    <w:rsid w:val="00F4332E"/>
    <w:rsid w:val="00F43795"/>
    <w:rsid w:val="00F4525E"/>
    <w:rsid w:val="00F45A19"/>
    <w:rsid w:val="00F46B73"/>
    <w:rsid w:val="00F50599"/>
    <w:rsid w:val="00F506FE"/>
    <w:rsid w:val="00F50CC9"/>
    <w:rsid w:val="00F50DC2"/>
    <w:rsid w:val="00F53F59"/>
    <w:rsid w:val="00F54058"/>
    <w:rsid w:val="00F55D10"/>
    <w:rsid w:val="00F60689"/>
    <w:rsid w:val="00F6082A"/>
    <w:rsid w:val="00F60D07"/>
    <w:rsid w:val="00F61806"/>
    <w:rsid w:val="00F622C5"/>
    <w:rsid w:val="00F633A5"/>
    <w:rsid w:val="00F63A0E"/>
    <w:rsid w:val="00F65078"/>
    <w:rsid w:val="00F6562F"/>
    <w:rsid w:val="00F66810"/>
    <w:rsid w:val="00F66C31"/>
    <w:rsid w:val="00F67A3B"/>
    <w:rsid w:val="00F67B8A"/>
    <w:rsid w:val="00F71CC7"/>
    <w:rsid w:val="00F722DC"/>
    <w:rsid w:val="00F72AE1"/>
    <w:rsid w:val="00F77B3D"/>
    <w:rsid w:val="00F77BC3"/>
    <w:rsid w:val="00F8028A"/>
    <w:rsid w:val="00F81EF4"/>
    <w:rsid w:val="00F830D1"/>
    <w:rsid w:val="00F83B63"/>
    <w:rsid w:val="00F852C6"/>
    <w:rsid w:val="00F8605F"/>
    <w:rsid w:val="00F87435"/>
    <w:rsid w:val="00F91757"/>
    <w:rsid w:val="00F91FC9"/>
    <w:rsid w:val="00F932ED"/>
    <w:rsid w:val="00F94015"/>
    <w:rsid w:val="00F9419E"/>
    <w:rsid w:val="00F946FC"/>
    <w:rsid w:val="00F94F65"/>
    <w:rsid w:val="00F955CD"/>
    <w:rsid w:val="00F95A29"/>
    <w:rsid w:val="00F96DE1"/>
    <w:rsid w:val="00F96EBC"/>
    <w:rsid w:val="00F97184"/>
    <w:rsid w:val="00F97951"/>
    <w:rsid w:val="00FA0480"/>
    <w:rsid w:val="00FA1B98"/>
    <w:rsid w:val="00FA2654"/>
    <w:rsid w:val="00FA2C1E"/>
    <w:rsid w:val="00FA2CEE"/>
    <w:rsid w:val="00FA5D49"/>
    <w:rsid w:val="00FA5E28"/>
    <w:rsid w:val="00FA6006"/>
    <w:rsid w:val="00FB0402"/>
    <w:rsid w:val="00FB0746"/>
    <w:rsid w:val="00FB0FA9"/>
    <w:rsid w:val="00FB15E5"/>
    <w:rsid w:val="00FB28D2"/>
    <w:rsid w:val="00FB2EB6"/>
    <w:rsid w:val="00FB3455"/>
    <w:rsid w:val="00FB3871"/>
    <w:rsid w:val="00FB390E"/>
    <w:rsid w:val="00FB3BB1"/>
    <w:rsid w:val="00FB6B4A"/>
    <w:rsid w:val="00FB7E13"/>
    <w:rsid w:val="00FC05BA"/>
    <w:rsid w:val="00FC0B06"/>
    <w:rsid w:val="00FC33FF"/>
    <w:rsid w:val="00FC5235"/>
    <w:rsid w:val="00FC57E8"/>
    <w:rsid w:val="00FC5C6F"/>
    <w:rsid w:val="00FC61CE"/>
    <w:rsid w:val="00FC6956"/>
    <w:rsid w:val="00FC6B30"/>
    <w:rsid w:val="00FC7BC6"/>
    <w:rsid w:val="00FC7D4A"/>
    <w:rsid w:val="00FD16E0"/>
    <w:rsid w:val="00FD46DF"/>
    <w:rsid w:val="00FD7598"/>
    <w:rsid w:val="00FD789C"/>
    <w:rsid w:val="00FD7AE9"/>
    <w:rsid w:val="00FE0027"/>
    <w:rsid w:val="00FE071A"/>
    <w:rsid w:val="00FE0753"/>
    <w:rsid w:val="00FE1ACE"/>
    <w:rsid w:val="00FE3EBF"/>
    <w:rsid w:val="00FE474B"/>
    <w:rsid w:val="00FE4FDE"/>
    <w:rsid w:val="00FE5512"/>
    <w:rsid w:val="00FE563E"/>
    <w:rsid w:val="00FE7504"/>
    <w:rsid w:val="00FF0663"/>
    <w:rsid w:val="00FF0713"/>
    <w:rsid w:val="00FF1452"/>
    <w:rsid w:val="00FF217E"/>
    <w:rsid w:val="00FF4286"/>
    <w:rsid w:val="00FF4A1B"/>
    <w:rsid w:val="00FF6957"/>
    <w:rsid w:val="00FF6D90"/>
    <w:rsid w:val="00FF71BD"/>
    <w:rsid w:val="00FF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4A5AB62"/>
  <w15:chartTrackingRefBased/>
  <w15:docId w15:val="{55669FEB-455C-D14A-92A4-06FE3C687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A081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ParagraphStyle">
    <w:name w:val="NormalParagraphStyle"/>
    <w:basedOn w:val="Normal"/>
    <w:rsid w:val="00FC6956"/>
    <w:pPr>
      <w:autoSpaceDE w:val="0"/>
      <w:autoSpaceDN w:val="0"/>
      <w:adjustRightInd w:val="0"/>
      <w:spacing w:line="288" w:lineRule="auto"/>
      <w:textAlignment w:val="center"/>
    </w:pPr>
    <w:rPr>
      <w:rFonts w:ascii="Times" w:hAnsi="Times" w:cs="Times"/>
      <w:color w:val="000000"/>
    </w:rPr>
  </w:style>
  <w:style w:type="paragraph" w:styleId="Header">
    <w:name w:val="header"/>
    <w:basedOn w:val="Normal"/>
    <w:rsid w:val="00595D5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595D5F"/>
    <w:pPr>
      <w:tabs>
        <w:tab w:val="center" w:pos="4320"/>
        <w:tab w:val="right" w:pos="8640"/>
      </w:tabs>
    </w:pPr>
  </w:style>
  <w:style w:type="character" w:styleId="Emphasis">
    <w:name w:val="Emphasis"/>
    <w:qFormat/>
    <w:rsid w:val="00AA081A"/>
    <w:rPr>
      <w:i/>
      <w:iCs/>
    </w:rPr>
  </w:style>
  <w:style w:type="character" w:customStyle="1" w:styleId="Heading1Char">
    <w:name w:val="Heading 1 Char"/>
    <w:link w:val="Heading1"/>
    <w:rsid w:val="00AA081A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unhideWhenUsed/>
    <w:rsid w:val="007C2F16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F3080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F3080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33D35"/>
    <w:pPr>
      <w:ind w:left="720"/>
      <w:contextualSpacing/>
    </w:pPr>
  </w:style>
  <w:style w:type="character" w:styleId="PageNumber">
    <w:name w:val="page number"/>
    <w:basedOn w:val="DefaultParagraphFont"/>
    <w:rsid w:val="00E50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5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downing/Library/Group%20Containers/UBF8T346G9.Office/User%20Content.localized/Templates.localized/Highway%20Trans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291A8C95D29B4D8929BB880EB578EC" ma:contentTypeVersion="11" ma:contentTypeDescription="Create a new document." ma:contentTypeScope="" ma:versionID="d45fa92eb78dd9b339d0171b97c97d37">
  <xsd:schema xmlns:xsd="http://www.w3.org/2001/XMLSchema" xmlns:xs="http://www.w3.org/2001/XMLSchema" xmlns:p="http://schemas.microsoft.com/office/2006/metadata/properties" xmlns:ns2="43632406-6de9-44d8-aa9d-3d6a92240b43" xmlns:ns3="02728df8-65bd-451d-84c3-51c0f07a75d1" targetNamespace="http://schemas.microsoft.com/office/2006/metadata/properties" ma:root="true" ma:fieldsID="b616b8832b225994e95214d4201cc1cb" ns2:_="" ns3:_="">
    <xsd:import namespace="43632406-6de9-44d8-aa9d-3d6a92240b43"/>
    <xsd:import namespace="02728df8-65bd-451d-84c3-51c0f07a75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632406-6de9-44d8-aa9d-3d6a92240b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8df8-65bd-451d-84c3-51c0f07a75d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E2E73B-6A7D-4FAC-BE5F-F84D6F64AA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632406-6de9-44d8-aa9d-3d6a92240b43"/>
    <ds:schemaRef ds:uri="02728df8-65bd-451d-84c3-51c0f07a75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0E64AA-A15B-427B-9BB1-8DCB5D2C3C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1E5B15-B095-4E45-A536-19AF679122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99C529B-4136-4785-94B2-A07D48E38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Highway Transport.dotx</Template>
  <TotalTime>55</TotalTime>
  <Pages>3</Pages>
  <Words>589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Highway Transport, Inc</Company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Darren Downing</cp:lastModifiedBy>
  <cp:revision>1</cp:revision>
  <cp:lastPrinted>2017-07-13T15:38:00Z</cp:lastPrinted>
  <dcterms:created xsi:type="dcterms:W3CDTF">2021-08-25T17:47:00Z</dcterms:created>
  <dcterms:modified xsi:type="dcterms:W3CDTF">2021-08-25T19:50:00Z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0x010100D9291A8C95D29B4D8929BB880EB578EC</vt:lpwstr>
  </property>
</Properties>
</file>